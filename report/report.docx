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CFEB9B" w14:textId="77777777" w:rsidR="00430CCD" w:rsidRDefault="00430CCD" w:rsidP="008165C9">
      <w:pPr>
        <w:jc w:val="center"/>
        <w:rPr>
          <w:rStyle w:val="af2"/>
        </w:rPr>
      </w:pPr>
      <w:bookmarkStart w:id="0" w:name="_Hlk14983327"/>
      <w:bookmarkEnd w:id="0"/>
    </w:p>
    <w:p w14:paraId="388EA0B4" w14:textId="77777777" w:rsidR="00C415E0" w:rsidRPr="00D33183" w:rsidRDefault="00D13E47" w:rsidP="008E0A98">
      <w:pPr>
        <w:jc w:val="center"/>
        <w:rPr>
          <w:b/>
          <w:sz w:val="28"/>
          <w:szCs w:val="24"/>
        </w:rPr>
      </w:pPr>
      <w:r w:rsidRPr="00D33183">
        <w:rPr>
          <w:rFonts w:hint="eastAsia"/>
          <w:b/>
          <w:sz w:val="28"/>
          <w:szCs w:val="24"/>
        </w:rPr>
        <w:t>综合实验</w:t>
      </w:r>
    </w:p>
    <w:p w14:paraId="52B7FBEC" w14:textId="77777777" w:rsidR="00145F0D" w:rsidRDefault="004F2EDE" w:rsidP="008E0A98">
      <w:pPr>
        <w:jc w:val="center"/>
        <w:rPr>
          <w:b/>
          <w:sz w:val="36"/>
          <w:szCs w:val="24"/>
        </w:rPr>
      </w:pPr>
      <w:r w:rsidRPr="00D33183">
        <w:rPr>
          <w:rFonts w:hint="eastAsia"/>
          <w:b/>
          <w:sz w:val="36"/>
          <w:szCs w:val="24"/>
        </w:rPr>
        <w:t>实验报告</w:t>
      </w:r>
    </w:p>
    <w:p w14:paraId="7748611A" w14:textId="77777777" w:rsidR="00391864" w:rsidRDefault="00391864" w:rsidP="008E0A98">
      <w:pPr>
        <w:pBdr>
          <w:bottom w:val="single" w:sz="6" w:space="1" w:color="auto"/>
        </w:pBdr>
        <w:jc w:val="center"/>
        <w:rPr>
          <w:b/>
          <w:sz w:val="36"/>
          <w:szCs w:val="24"/>
        </w:rPr>
      </w:pPr>
    </w:p>
    <w:p w14:paraId="2EC21084" w14:textId="77777777" w:rsidR="00E44AB3" w:rsidRPr="00F1116B" w:rsidRDefault="002E4925" w:rsidP="008E0A98">
      <w:pPr>
        <w:pBdr>
          <w:bottom w:val="single" w:sz="6" w:space="1" w:color="auto"/>
        </w:pBdr>
        <w:jc w:val="center"/>
        <w:rPr>
          <w:b/>
          <w:sz w:val="22"/>
          <w:szCs w:val="18"/>
        </w:rPr>
      </w:pPr>
      <w:r w:rsidRPr="00F1116B">
        <w:rPr>
          <w:rFonts w:hint="eastAsia"/>
          <w:b/>
          <w:sz w:val="22"/>
          <w:szCs w:val="18"/>
        </w:rPr>
        <w:t>黄</w:t>
      </w:r>
      <w:r w:rsidRPr="00F1116B">
        <w:rPr>
          <w:rFonts w:hint="eastAsia"/>
          <w:b/>
          <w:sz w:val="22"/>
          <w:szCs w:val="18"/>
        </w:rPr>
        <w:t xml:space="preserve"> </w:t>
      </w:r>
      <w:r w:rsidRPr="00F1116B">
        <w:rPr>
          <w:rFonts w:hint="eastAsia"/>
          <w:b/>
          <w:sz w:val="22"/>
          <w:szCs w:val="18"/>
        </w:rPr>
        <w:t>翔</w:t>
      </w:r>
      <w:r w:rsidRPr="00F1116B">
        <w:rPr>
          <w:rFonts w:hint="eastAsia"/>
          <w:b/>
          <w:sz w:val="22"/>
          <w:szCs w:val="18"/>
        </w:rPr>
        <w:t xml:space="preserve"> </w:t>
      </w:r>
      <w:r w:rsidRPr="00F1116B">
        <w:rPr>
          <w:b/>
          <w:sz w:val="22"/>
          <w:szCs w:val="18"/>
        </w:rPr>
        <w:t xml:space="preserve"> 2017013570</w:t>
      </w:r>
    </w:p>
    <w:p w14:paraId="66006B59" w14:textId="77777777" w:rsidR="002E4925" w:rsidRPr="00F1116B" w:rsidRDefault="002E4925" w:rsidP="008E0A98">
      <w:pPr>
        <w:pBdr>
          <w:bottom w:val="single" w:sz="6" w:space="1" w:color="auto"/>
        </w:pBdr>
        <w:jc w:val="center"/>
        <w:rPr>
          <w:b/>
          <w:sz w:val="22"/>
          <w:szCs w:val="18"/>
        </w:rPr>
      </w:pPr>
      <w:r w:rsidRPr="00F1116B">
        <w:rPr>
          <w:rFonts w:hint="eastAsia"/>
          <w:b/>
          <w:sz w:val="22"/>
          <w:szCs w:val="18"/>
        </w:rPr>
        <w:t>从业</w:t>
      </w:r>
      <w:proofErr w:type="gramStart"/>
      <w:r w:rsidRPr="00F1116B">
        <w:rPr>
          <w:rFonts w:hint="eastAsia"/>
          <w:b/>
          <w:sz w:val="22"/>
          <w:szCs w:val="18"/>
        </w:rPr>
        <w:t>臻</w:t>
      </w:r>
      <w:proofErr w:type="gramEnd"/>
      <w:r w:rsidRPr="00F1116B">
        <w:rPr>
          <w:rFonts w:hint="eastAsia"/>
          <w:b/>
          <w:sz w:val="22"/>
          <w:szCs w:val="18"/>
        </w:rPr>
        <w:t xml:space="preserve"> </w:t>
      </w:r>
      <w:r w:rsidRPr="00F1116B">
        <w:rPr>
          <w:b/>
          <w:sz w:val="22"/>
          <w:szCs w:val="18"/>
        </w:rPr>
        <w:t xml:space="preserve"> 2017013599</w:t>
      </w:r>
    </w:p>
    <w:p w14:paraId="3923158A" w14:textId="77777777" w:rsidR="00E44AB3" w:rsidRDefault="00E44AB3" w:rsidP="008E0A98">
      <w:pPr>
        <w:pBdr>
          <w:bottom w:val="single" w:sz="6" w:space="1" w:color="auto"/>
        </w:pBdr>
        <w:jc w:val="center"/>
        <w:rPr>
          <w:b/>
          <w:sz w:val="36"/>
          <w:szCs w:val="24"/>
        </w:rPr>
      </w:pPr>
    </w:p>
    <w:p w14:paraId="11FE31AB" w14:textId="77777777" w:rsidR="0020290C" w:rsidRDefault="0020290C" w:rsidP="008E0A98">
      <w:pPr>
        <w:jc w:val="center"/>
        <w:rPr>
          <w:b/>
          <w:sz w:val="36"/>
          <w:szCs w:val="24"/>
        </w:rPr>
      </w:pPr>
    </w:p>
    <w:p w14:paraId="5FC41B20" w14:textId="77777777" w:rsidR="003E4C9B" w:rsidRDefault="003E4C9B" w:rsidP="008E0A98">
      <w:pPr>
        <w:jc w:val="center"/>
        <w:rPr>
          <w:b/>
          <w:sz w:val="36"/>
          <w:szCs w:val="24"/>
        </w:rPr>
      </w:pPr>
      <w:r>
        <w:rPr>
          <w:rFonts w:hint="eastAsia"/>
          <w:b/>
          <w:sz w:val="36"/>
          <w:szCs w:val="24"/>
        </w:rPr>
        <w:t>目录</w:t>
      </w:r>
    </w:p>
    <w:p w14:paraId="015188B3" w14:textId="77777777" w:rsidR="00611E16" w:rsidRPr="00611E16" w:rsidRDefault="00611E16" w:rsidP="008E0A98">
      <w:pPr>
        <w:jc w:val="center"/>
        <w:rPr>
          <w:rFonts w:ascii="微软雅黑" w:hAnsi="微软雅黑"/>
          <w:b/>
          <w:sz w:val="28"/>
          <w:szCs w:val="21"/>
        </w:rPr>
      </w:pPr>
    </w:p>
    <w:p w14:paraId="2FF5E7FC" w14:textId="77D333DA" w:rsidR="009C1C1B" w:rsidRPr="009C1C1B" w:rsidRDefault="00391864">
      <w:pPr>
        <w:pStyle w:val="TOC1"/>
        <w:tabs>
          <w:tab w:val="right" w:leader="hyphen" w:pos="8296"/>
        </w:tabs>
        <w:rPr>
          <w:rFonts w:ascii="微软雅黑" w:hAnsi="微软雅黑"/>
          <w:b/>
          <w:noProof/>
          <w:sz w:val="18"/>
          <w:szCs w:val="18"/>
        </w:rPr>
      </w:pPr>
      <w:r w:rsidRPr="009C1C1B">
        <w:rPr>
          <w:rFonts w:ascii="微软雅黑" w:hAnsi="微软雅黑"/>
          <w:b/>
          <w:sz w:val="18"/>
          <w:szCs w:val="18"/>
        </w:rPr>
        <w:fldChar w:fldCharType="begin"/>
      </w:r>
      <w:r w:rsidRPr="009C1C1B">
        <w:rPr>
          <w:rFonts w:ascii="微软雅黑" w:hAnsi="微软雅黑"/>
          <w:b/>
          <w:sz w:val="18"/>
          <w:szCs w:val="18"/>
        </w:rPr>
        <w:instrText xml:space="preserve"> </w:instrText>
      </w:r>
      <w:r w:rsidRPr="009C1C1B">
        <w:rPr>
          <w:rFonts w:ascii="微软雅黑" w:hAnsi="微软雅黑" w:hint="eastAsia"/>
          <w:b/>
          <w:sz w:val="18"/>
          <w:szCs w:val="18"/>
        </w:rPr>
        <w:instrText>TOC \o "3-3" \h \z \t "标题 1,1,标题 2,2,标题,2,副标题,3"</w:instrText>
      </w:r>
      <w:r w:rsidRPr="009C1C1B">
        <w:rPr>
          <w:rFonts w:ascii="微软雅黑" w:hAnsi="微软雅黑"/>
          <w:b/>
          <w:sz w:val="18"/>
          <w:szCs w:val="18"/>
        </w:rPr>
        <w:instrText xml:space="preserve"> </w:instrText>
      </w:r>
      <w:r w:rsidRPr="009C1C1B">
        <w:rPr>
          <w:rFonts w:ascii="微软雅黑" w:hAnsi="微软雅黑"/>
          <w:b/>
          <w:sz w:val="18"/>
          <w:szCs w:val="18"/>
        </w:rPr>
        <w:fldChar w:fldCharType="separate"/>
      </w:r>
      <w:hyperlink w:anchor="_Toc15046459" w:history="1">
        <w:r w:rsidR="009C1C1B" w:rsidRPr="009C1C1B">
          <w:rPr>
            <w:rStyle w:val="af6"/>
            <w:rFonts w:ascii="微软雅黑" w:hAnsi="微软雅黑"/>
            <w:b/>
            <w:noProof/>
            <w:sz w:val="18"/>
            <w:szCs w:val="18"/>
          </w:rPr>
          <w:t>Ⅰ. 基本信息</w:t>
        </w:r>
        <w:r w:rsidR="009C1C1B" w:rsidRPr="009C1C1B">
          <w:rPr>
            <w:rFonts w:ascii="微软雅黑" w:hAnsi="微软雅黑"/>
            <w:b/>
            <w:noProof/>
            <w:webHidden/>
            <w:sz w:val="18"/>
            <w:szCs w:val="18"/>
          </w:rPr>
          <w:tab/>
        </w:r>
        <w:r w:rsidR="009C1C1B" w:rsidRPr="009C1C1B">
          <w:rPr>
            <w:rFonts w:ascii="微软雅黑" w:hAnsi="微软雅黑"/>
            <w:b/>
            <w:noProof/>
            <w:webHidden/>
            <w:sz w:val="18"/>
            <w:szCs w:val="18"/>
          </w:rPr>
          <w:fldChar w:fldCharType="begin"/>
        </w:r>
        <w:r w:rsidR="009C1C1B" w:rsidRPr="009C1C1B">
          <w:rPr>
            <w:rFonts w:ascii="微软雅黑" w:hAnsi="微软雅黑"/>
            <w:b/>
            <w:noProof/>
            <w:webHidden/>
            <w:sz w:val="18"/>
            <w:szCs w:val="18"/>
          </w:rPr>
          <w:instrText xml:space="preserve"> PAGEREF _Toc15046459 \h </w:instrText>
        </w:r>
        <w:r w:rsidR="009C1C1B" w:rsidRPr="009C1C1B">
          <w:rPr>
            <w:rFonts w:ascii="微软雅黑" w:hAnsi="微软雅黑"/>
            <w:b/>
            <w:noProof/>
            <w:webHidden/>
            <w:sz w:val="18"/>
            <w:szCs w:val="18"/>
          </w:rPr>
        </w:r>
        <w:r w:rsidR="009C1C1B" w:rsidRPr="009C1C1B">
          <w:rPr>
            <w:rFonts w:ascii="微软雅黑" w:hAnsi="微软雅黑"/>
            <w:b/>
            <w:noProof/>
            <w:webHidden/>
            <w:sz w:val="18"/>
            <w:szCs w:val="18"/>
          </w:rPr>
          <w:fldChar w:fldCharType="separate"/>
        </w:r>
        <w:r w:rsidR="00D73CC1">
          <w:rPr>
            <w:rFonts w:ascii="微软雅黑" w:hAnsi="微软雅黑"/>
            <w:b/>
            <w:noProof/>
            <w:webHidden/>
            <w:sz w:val="18"/>
            <w:szCs w:val="18"/>
          </w:rPr>
          <w:t>2</w:t>
        </w:r>
        <w:r w:rsidR="009C1C1B" w:rsidRPr="009C1C1B">
          <w:rPr>
            <w:rFonts w:ascii="微软雅黑" w:hAnsi="微软雅黑"/>
            <w:b/>
            <w:noProof/>
            <w:webHidden/>
            <w:sz w:val="18"/>
            <w:szCs w:val="18"/>
          </w:rPr>
          <w:fldChar w:fldCharType="end"/>
        </w:r>
      </w:hyperlink>
    </w:p>
    <w:p w14:paraId="07D187CB" w14:textId="5AFC0FB5" w:rsidR="009C1C1B" w:rsidRPr="009C1C1B" w:rsidRDefault="009F5BCB">
      <w:pPr>
        <w:pStyle w:val="TOC2"/>
        <w:tabs>
          <w:tab w:val="right" w:leader="hyphen" w:pos="8296"/>
        </w:tabs>
        <w:rPr>
          <w:rFonts w:ascii="微软雅黑" w:hAnsi="微软雅黑"/>
          <w:b/>
          <w:noProof/>
          <w:sz w:val="18"/>
          <w:szCs w:val="18"/>
        </w:rPr>
      </w:pPr>
      <w:hyperlink w:anchor="_Toc15046460" w:history="1">
        <w:r w:rsidR="009C1C1B" w:rsidRPr="009C1C1B">
          <w:rPr>
            <w:rStyle w:val="af6"/>
            <w:rFonts w:ascii="微软雅黑" w:hAnsi="微软雅黑"/>
            <w:b/>
            <w:noProof/>
            <w:sz w:val="18"/>
            <w:szCs w:val="18"/>
          </w:rPr>
          <w:t>ⅰ. 开发环境</w:t>
        </w:r>
        <w:r w:rsidR="009C1C1B" w:rsidRPr="009C1C1B">
          <w:rPr>
            <w:rFonts w:ascii="微软雅黑" w:hAnsi="微软雅黑"/>
            <w:b/>
            <w:noProof/>
            <w:webHidden/>
            <w:sz w:val="18"/>
            <w:szCs w:val="18"/>
          </w:rPr>
          <w:tab/>
        </w:r>
        <w:r w:rsidR="009C1C1B" w:rsidRPr="009C1C1B">
          <w:rPr>
            <w:rFonts w:ascii="微软雅黑" w:hAnsi="微软雅黑"/>
            <w:b/>
            <w:noProof/>
            <w:webHidden/>
            <w:sz w:val="18"/>
            <w:szCs w:val="18"/>
          </w:rPr>
          <w:fldChar w:fldCharType="begin"/>
        </w:r>
        <w:r w:rsidR="009C1C1B" w:rsidRPr="009C1C1B">
          <w:rPr>
            <w:rFonts w:ascii="微软雅黑" w:hAnsi="微软雅黑"/>
            <w:b/>
            <w:noProof/>
            <w:webHidden/>
            <w:sz w:val="18"/>
            <w:szCs w:val="18"/>
          </w:rPr>
          <w:instrText xml:space="preserve"> PAGEREF _Toc15046460 \h </w:instrText>
        </w:r>
        <w:r w:rsidR="009C1C1B" w:rsidRPr="009C1C1B">
          <w:rPr>
            <w:rFonts w:ascii="微软雅黑" w:hAnsi="微软雅黑"/>
            <w:b/>
            <w:noProof/>
            <w:webHidden/>
            <w:sz w:val="18"/>
            <w:szCs w:val="18"/>
          </w:rPr>
        </w:r>
        <w:r w:rsidR="009C1C1B" w:rsidRPr="009C1C1B">
          <w:rPr>
            <w:rFonts w:ascii="微软雅黑" w:hAnsi="微软雅黑"/>
            <w:b/>
            <w:noProof/>
            <w:webHidden/>
            <w:sz w:val="18"/>
            <w:szCs w:val="18"/>
          </w:rPr>
          <w:fldChar w:fldCharType="separate"/>
        </w:r>
        <w:r w:rsidR="00D73CC1">
          <w:rPr>
            <w:rFonts w:ascii="微软雅黑" w:hAnsi="微软雅黑"/>
            <w:b/>
            <w:noProof/>
            <w:webHidden/>
            <w:sz w:val="18"/>
            <w:szCs w:val="18"/>
          </w:rPr>
          <w:t>2</w:t>
        </w:r>
        <w:r w:rsidR="009C1C1B" w:rsidRPr="009C1C1B">
          <w:rPr>
            <w:rFonts w:ascii="微软雅黑" w:hAnsi="微软雅黑"/>
            <w:b/>
            <w:noProof/>
            <w:webHidden/>
            <w:sz w:val="18"/>
            <w:szCs w:val="18"/>
          </w:rPr>
          <w:fldChar w:fldCharType="end"/>
        </w:r>
      </w:hyperlink>
    </w:p>
    <w:p w14:paraId="0C531C2D" w14:textId="21B07CD7" w:rsidR="009C1C1B" w:rsidRPr="009C1C1B" w:rsidRDefault="009F5BCB">
      <w:pPr>
        <w:pStyle w:val="TOC2"/>
        <w:tabs>
          <w:tab w:val="right" w:leader="hyphen" w:pos="8296"/>
        </w:tabs>
        <w:rPr>
          <w:rFonts w:ascii="微软雅黑" w:hAnsi="微软雅黑"/>
          <w:b/>
          <w:noProof/>
          <w:sz w:val="18"/>
          <w:szCs w:val="18"/>
        </w:rPr>
      </w:pPr>
      <w:hyperlink w:anchor="_Toc15046461" w:history="1">
        <w:r w:rsidR="009C1C1B" w:rsidRPr="009C1C1B">
          <w:rPr>
            <w:rStyle w:val="af6"/>
            <w:rFonts w:ascii="微软雅黑" w:hAnsi="微软雅黑"/>
            <w:b/>
            <w:noProof/>
            <w:sz w:val="18"/>
            <w:szCs w:val="18"/>
          </w:rPr>
          <w:t>ⅱ. 成员分工</w:t>
        </w:r>
        <w:r w:rsidR="009C1C1B" w:rsidRPr="009C1C1B">
          <w:rPr>
            <w:rFonts w:ascii="微软雅黑" w:hAnsi="微软雅黑"/>
            <w:b/>
            <w:noProof/>
            <w:webHidden/>
            <w:sz w:val="18"/>
            <w:szCs w:val="18"/>
          </w:rPr>
          <w:tab/>
        </w:r>
        <w:r w:rsidR="009C1C1B" w:rsidRPr="009C1C1B">
          <w:rPr>
            <w:rFonts w:ascii="微软雅黑" w:hAnsi="微软雅黑"/>
            <w:b/>
            <w:noProof/>
            <w:webHidden/>
            <w:sz w:val="18"/>
            <w:szCs w:val="18"/>
          </w:rPr>
          <w:fldChar w:fldCharType="begin"/>
        </w:r>
        <w:r w:rsidR="009C1C1B" w:rsidRPr="009C1C1B">
          <w:rPr>
            <w:rFonts w:ascii="微软雅黑" w:hAnsi="微软雅黑"/>
            <w:b/>
            <w:noProof/>
            <w:webHidden/>
            <w:sz w:val="18"/>
            <w:szCs w:val="18"/>
          </w:rPr>
          <w:instrText xml:space="preserve"> PAGEREF _Toc15046461 \h </w:instrText>
        </w:r>
        <w:r w:rsidR="009C1C1B" w:rsidRPr="009C1C1B">
          <w:rPr>
            <w:rFonts w:ascii="微软雅黑" w:hAnsi="微软雅黑"/>
            <w:b/>
            <w:noProof/>
            <w:webHidden/>
            <w:sz w:val="18"/>
            <w:szCs w:val="18"/>
          </w:rPr>
        </w:r>
        <w:r w:rsidR="009C1C1B" w:rsidRPr="009C1C1B">
          <w:rPr>
            <w:rFonts w:ascii="微软雅黑" w:hAnsi="微软雅黑"/>
            <w:b/>
            <w:noProof/>
            <w:webHidden/>
            <w:sz w:val="18"/>
            <w:szCs w:val="18"/>
          </w:rPr>
          <w:fldChar w:fldCharType="separate"/>
        </w:r>
        <w:r w:rsidR="00D73CC1">
          <w:rPr>
            <w:rFonts w:ascii="微软雅黑" w:hAnsi="微软雅黑"/>
            <w:b/>
            <w:noProof/>
            <w:webHidden/>
            <w:sz w:val="18"/>
            <w:szCs w:val="18"/>
          </w:rPr>
          <w:t>2</w:t>
        </w:r>
        <w:r w:rsidR="009C1C1B" w:rsidRPr="009C1C1B">
          <w:rPr>
            <w:rFonts w:ascii="微软雅黑" w:hAnsi="微软雅黑"/>
            <w:b/>
            <w:noProof/>
            <w:webHidden/>
            <w:sz w:val="18"/>
            <w:szCs w:val="18"/>
          </w:rPr>
          <w:fldChar w:fldCharType="end"/>
        </w:r>
      </w:hyperlink>
    </w:p>
    <w:p w14:paraId="6B6CA6A0" w14:textId="687F6048" w:rsidR="009C1C1B" w:rsidRPr="009C1C1B" w:rsidRDefault="009F5BCB">
      <w:pPr>
        <w:pStyle w:val="TOC2"/>
        <w:tabs>
          <w:tab w:val="right" w:leader="hyphen" w:pos="8296"/>
        </w:tabs>
        <w:rPr>
          <w:rFonts w:ascii="微软雅黑" w:hAnsi="微软雅黑"/>
          <w:b/>
          <w:noProof/>
          <w:sz w:val="18"/>
          <w:szCs w:val="18"/>
        </w:rPr>
      </w:pPr>
      <w:hyperlink w:anchor="_Toc15046462" w:history="1">
        <w:r w:rsidR="009C1C1B" w:rsidRPr="009C1C1B">
          <w:rPr>
            <w:rStyle w:val="af6"/>
            <w:rFonts w:ascii="微软雅黑" w:hAnsi="微软雅黑"/>
            <w:b/>
            <w:noProof/>
            <w:sz w:val="18"/>
            <w:szCs w:val="18"/>
          </w:rPr>
          <w:t>ⅲ. Github仓库 地址</w:t>
        </w:r>
        <w:r w:rsidR="009C1C1B" w:rsidRPr="009C1C1B">
          <w:rPr>
            <w:rFonts w:ascii="微软雅黑" w:hAnsi="微软雅黑"/>
            <w:b/>
            <w:noProof/>
            <w:webHidden/>
            <w:sz w:val="18"/>
            <w:szCs w:val="18"/>
          </w:rPr>
          <w:tab/>
        </w:r>
        <w:r w:rsidR="009C1C1B" w:rsidRPr="009C1C1B">
          <w:rPr>
            <w:rFonts w:ascii="微软雅黑" w:hAnsi="微软雅黑"/>
            <w:b/>
            <w:noProof/>
            <w:webHidden/>
            <w:sz w:val="18"/>
            <w:szCs w:val="18"/>
          </w:rPr>
          <w:fldChar w:fldCharType="begin"/>
        </w:r>
        <w:r w:rsidR="009C1C1B" w:rsidRPr="009C1C1B">
          <w:rPr>
            <w:rFonts w:ascii="微软雅黑" w:hAnsi="微软雅黑"/>
            <w:b/>
            <w:noProof/>
            <w:webHidden/>
            <w:sz w:val="18"/>
            <w:szCs w:val="18"/>
          </w:rPr>
          <w:instrText xml:space="preserve"> PAGEREF _Toc15046462 \h </w:instrText>
        </w:r>
        <w:r w:rsidR="009C1C1B" w:rsidRPr="009C1C1B">
          <w:rPr>
            <w:rFonts w:ascii="微软雅黑" w:hAnsi="微软雅黑"/>
            <w:b/>
            <w:noProof/>
            <w:webHidden/>
            <w:sz w:val="18"/>
            <w:szCs w:val="18"/>
          </w:rPr>
        </w:r>
        <w:r w:rsidR="009C1C1B" w:rsidRPr="009C1C1B">
          <w:rPr>
            <w:rFonts w:ascii="微软雅黑" w:hAnsi="微软雅黑"/>
            <w:b/>
            <w:noProof/>
            <w:webHidden/>
            <w:sz w:val="18"/>
            <w:szCs w:val="18"/>
          </w:rPr>
          <w:fldChar w:fldCharType="separate"/>
        </w:r>
        <w:r w:rsidR="00D73CC1">
          <w:rPr>
            <w:rFonts w:ascii="微软雅黑" w:hAnsi="微软雅黑"/>
            <w:b/>
            <w:noProof/>
            <w:webHidden/>
            <w:sz w:val="18"/>
            <w:szCs w:val="18"/>
          </w:rPr>
          <w:t>2</w:t>
        </w:r>
        <w:r w:rsidR="009C1C1B" w:rsidRPr="009C1C1B">
          <w:rPr>
            <w:rFonts w:ascii="微软雅黑" w:hAnsi="微软雅黑"/>
            <w:b/>
            <w:noProof/>
            <w:webHidden/>
            <w:sz w:val="18"/>
            <w:szCs w:val="18"/>
          </w:rPr>
          <w:fldChar w:fldCharType="end"/>
        </w:r>
      </w:hyperlink>
    </w:p>
    <w:p w14:paraId="42413A21" w14:textId="2E13BA53" w:rsidR="009C1C1B" w:rsidRPr="009C1C1B" w:rsidRDefault="009F5BCB">
      <w:pPr>
        <w:pStyle w:val="TOC2"/>
        <w:tabs>
          <w:tab w:val="right" w:leader="hyphen" w:pos="8296"/>
        </w:tabs>
        <w:rPr>
          <w:rFonts w:ascii="微软雅黑" w:hAnsi="微软雅黑"/>
          <w:b/>
          <w:noProof/>
          <w:sz w:val="18"/>
          <w:szCs w:val="18"/>
        </w:rPr>
      </w:pPr>
      <w:hyperlink w:anchor="_Toc15046463" w:history="1">
        <w:r w:rsidR="009C1C1B" w:rsidRPr="009C1C1B">
          <w:rPr>
            <w:rStyle w:val="af6"/>
            <w:rFonts w:ascii="微软雅黑" w:hAnsi="微软雅黑"/>
            <w:b/>
            <w:noProof/>
            <w:sz w:val="18"/>
            <w:szCs w:val="18"/>
          </w:rPr>
          <w:t>ⅳ. 游戏体验版本 二维码</w:t>
        </w:r>
        <w:r w:rsidR="009C1C1B" w:rsidRPr="009C1C1B">
          <w:rPr>
            <w:rFonts w:ascii="微软雅黑" w:hAnsi="微软雅黑"/>
            <w:b/>
            <w:noProof/>
            <w:webHidden/>
            <w:sz w:val="18"/>
            <w:szCs w:val="18"/>
          </w:rPr>
          <w:tab/>
        </w:r>
        <w:r w:rsidR="009C1C1B" w:rsidRPr="009C1C1B">
          <w:rPr>
            <w:rFonts w:ascii="微软雅黑" w:hAnsi="微软雅黑"/>
            <w:b/>
            <w:noProof/>
            <w:webHidden/>
            <w:sz w:val="18"/>
            <w:szCs w:val="18"/>
          </w:rPr>
          <w:fldChar w:fldCharType="begin"/>
        </w:r>
        <w:r w:rsidR="009C1C1B" w:rsidRPr="009C1C1B">
          <w:rPr>
            <w:rFonts w:ascii="微软雅黑" w:hAnsi="微软雅黑"/>
            <w:b/>
            <w:noProof/>
            <w:webHidden/>
            <w:sz w:val="18"/>
            <w:szCs w:val="18"/>
          </w:rPr>
          <w:instrText xml:space="preserve"> PAGEREF _Toc15046463 \h </w:instrText>
        </w:r>
        <w:r w:rsidR="009C1C1B" w:rsidRPr="009C1C1B">
          <w:rPr>
            <w:rFonts w:ascii="微软雅黑" w:hAnsi="微软雅黑"/>
            <w:b/>
            <w:noProof/>
            <w:webHidden/>
            <w:sz w:val="18"/>
            <w:szCs w:val="18"/>
          </w:rPr>
        </w:r>
        <w:r w:rsidR="009C1C1B" w:rsidRPr="009C1C1B">
          <w:rPr>
            <w:rFonts w:ascii="微软雅黑" w:hAnsi="微软雅黑"/>
            <w:b/>
            <w:noProof/>
            <w:webHidden/>
            <w:sz w:val="18"/>
            <w:szCs w:val="18"/>
          </w:rPr>
          <w:fldChar w:fldCharType="separate"/>
        </w:r>
        <w:r w:rsidR="00D73CC1">
          <w:rPr>
            <w:rFonts w:ascii="微软雅黑" w:hAnsi="微软雅黑"/>
            <w:b/>
            <w:noProof/>
            <w:webHidden/>
            <w:sz w:val="18"/>
            <w:szCs w:val="18"/>
          </w:rPr>
          <w:t>3</w:t>
        </w:r>
        <w:r w:rsidR="009C1C1B" w:rsidRPr="009C1C1B">
          <w:rPr>
            <w:rFonts w:ascii="微软雅黑" w:hAnsi="微软雅黑"/>
            <w:b/>
            <w:noProof/>
            <w:webHidden/>
            <w:sz w:val="18"/>
            <w:szCs w:val="18"/>
          </w:rPr>
          <w:fldChar w:fldCharType="end"/>
        </w:r>
      </w:hyperlink>
    </w:p>
    <w:p w14:paraId="5B5FD8BB" w14:textId="33CEA193" w:rsidR="009C1C1B" w:rsidRPr="009C1C1B" w:rsidRDefault="009F5BCB">
      <w:pPr>
        <w:pStyle w:val="TOC1"/>
        <w:tabs>
          <w:tab w:val="right" w:leader="hyphen" w:pos="8296"/>
        </w:tabs>
        <w:rPr>
          <w:rFonts w:ascii="微软雅黑" w:hAnsi="微软雅黑"/>
          <w:b/>
          <w:noProof/>
          <w:sz w:val="18"/>
          <w:szCs w:val="18"/>
        </w:rPr>
      </w:pPr>
      <w:hyperlink w:anchor="_Toc15046464" w:history="1">
        <w:r w:rsidR="009C1C1B" w:rsidRPr="009C1C1B">
          <w:rPr>
            <w:rStyle w:val="af6"/>
            <w:rFonts w:ascii="微软雅黑" w:hAnsi="微软雅黑"/>
            <w:b/>
            <w:noProof/>
            <w:sz w:val="18"/>
            <w:szCs w:val="18"/>
          </w:rPr>
          <w:t>Ⅱ. 游戏设计</w:t>
        </w:r>
        <w:r w:rsidR="009C1C1B" w:rsidRPr="009C1C1B">
          <w:rPr>
            <w:rFonts w:ascii="微软雅黑" w:hAnsi="微软雅黑"/>
            <w:b/>
            <w:noProof/>
            <w:webHidden/>
            <w:sz w:val="18"/>
            <w:szCs w:val="18"/>
          </w:rPr>
          <w:tab/>
        </w:r>
        <w:r w:rsidR="009C1C1B" w:rsidRPr="009C1C1B">
          <w:rPr>
            <w:rFonts w:ascii="微软雅黑" w:hAnsi="微软雅黑"/>
            <w:b/>
            <w:noProof/>
            <w:webHidden/>
            <w:sz w:val="18"/>
            <w:szCs w:val="18"/>
          </w:rPr>
          <w:fldChar w:fldCharType="begin"/>
        </w:r>
        <w:r w:rsidR="009C1C1B" w:rsidRPr="009C1C1B">
          <w:rPr>
            <w:rFonts w:ascii="微软雅黑" w:hAnsi="微软雅黑"/>
            <w:b/>
            <w:noProof/>
            <w:webHidden/>
            <w:sz w:val="18"/>
            <w:szCs w:val="18"/>
          </w:rPr>
          <w:instrText xml:space="preserve"> PAGEREF _Toc15046464 \h </w:instrText>
        </w:r>
        <w:r w:rsidR="009C1C1B" w:rsidRPr="009C1C1B">
          <w:rPr>
            <w:rFonts w:ascii="微软雅黑" w:hAnsi="微软雅黑"/>
            <w:b/>
            <w:noProof/>
            <w:webHidden/>
            <w:sz w:val="18"/>
            <w:szCs w:val="18"/>
          </w:rPr>
        </w:r>
        <w:r w:rsidR="009C1C1B" w:rsidRPr="009C1C1B">
          <w:rPr>
            <w:rFonts w:ascii="微软雅黑" w:hAnsi="微软雅黑"/>
            <w:b/>
            <w:noProof/>
            <w:webHidden/>
            <w:sz w:val="18"/>
            <w:szCs w:val="18"/>
          </w:rPr>
          <w:fldChar w:fldCharType="separate"/>
        </w:r>
        <w:r w:rsidR="00D73CC1">
          <w:rPr>
            <w:rFonts w:ascii="微软雅黑" w:hAnsi="微软雅黑"/>
            <w:b/>
            <w:noProof/>
            <w:webHidden/>
            <w:sz w:val="18"/>
            <w:szCs w:val="18"/>
          </w:rPr>
          <w:t>3</w:t>
        </w:r>
        <w:r w:rsidR="009C1C1B" w:rsidRPr="009C1C1B">
          <w:rPr>
            <w:rFonts w:ascii="微软雅黑" w:hAnsi="微软雅黑"/>
            <w:b/>
            <w:noProof/>
            <w:webHidden/>
            <w:sz w:val="18"/>
            <w:szCs w:val="18"/>
          </w:rPr>
          <w:fldChar w:fldCharType="end"/>
        </w:r>
      </w:hyperlink>
    </w:p>
    <w:p w14:paraId="070A687C" w14:textId="79AF2B51" w:rsidR="009C1C1B" w:rsidRPr="009C1C1B" w:rsidRDefault="009F5BCB">
      <w:pPr>
        <w:pStyle w:val="TOC2"/>
        <w:tabs>
          <w:tab w:val="right" w:leader="hyphen" w:pos="8296"/>
        </w:tabs>
        <w:rPr>
          <w:rFonts w:ascii="微软雅黑" w:hAnsi="微软雅黑"/>
          <w:b/>
          <w:noProof/>
          <w:sz w:val="18"/>
          <w:szCs w:val="18"/>
        </w:rPr>
      </w:pPr>
      <w:hyperlink w:anchor="_Toc15046465" w:history="1">
        <w:r w:rsidR="009C1C1B" w:rsidRPr="009C1C1B">
          <w:rPr>
            <w:rStyle w:val="af6"/>
            <w:rFonts w:ascii="微软雅黑" w:hAnsi="微软雅黑"/>
            <w:b/>
            <w:noProof/>
            <w:sz w:val="18"/>
            <w:szCs w:val="18"/>
          </w:rPr>
          <w:t>ⅰ. 游戏背景</w:t>
        </w:r>
        <w:r w:rsidR="009C1C1B" w:rsidRPr="009C1C1B">
          <w:rPr>
            <w:rFonts w:ascii="微软雅黑" w:hAnsi="微软雅黑"/>
            <w:b/>
            <w:noProof/>
            <w:webHidden/>
            <w:sz w:val="18"/>
            <w:szCs w:val="18"/>
          </w:rPr>
          <w:tab/>
        </w:r>
        <w:r w:rsidR="009C1C1B" w:rsidRPr="009C1C1B">
          <w:rPr>
            <w:rFonts w:ascii="微软雅黑" w:hAnsi="微软雅黑"/>
            <w:b/>
            <w:noProof/>
            <w:webHidden/>
            <w:sz w:val="18"/>
            <w:szCs w:val="18"/>
          </w:rPr>
          <w:fldChar w:fldCharType="begin"/>
        </w:r>
        <w:r w:rsidR="009C1C1B" w:rsidRPr="009C1C1B">
          <w:rPr>
            <w:rFonts w:ascii="微软雅黑" w:hAnsi="微软雅黑"/>
            <w:b/>
            <w:noProof/>
            <w:webHidden/>
            <w:sz w:val="18"/>
            <w:szCs w:val="18"/>
          </w:rPr>
          <w:instrText xml:space="preserve"> PAGEREF _Toc15046465 \h </w:instrText>
        </w:r>
        <w:r w:rsidR="009C1C1B" w:rsidRPr="009C1C1B">
          <w:rPr>
            <w:rFonts w:ascii="微软雅黑" w:hAnsi="微软雅黑"/>
            <w:b/>
            <w:noProof/>
            <w:webHidden/>
            <w:sz w:val="18"/>
            <w:szCs w:val="18"/>
          </w:rPr>
        </w:r>
        <w:r w:rsidR="009C1C1B" w:rsidRPr="009C1C1B">
          <w:rPr>
            <w:rFonts w:ascii="微软雅黑" w:hAnsi="微软雅黑"/>
            <w:b/>
            <w:noProof/>
            <w:webHidden/>
            <w:sz w:val="18"/>
            <w:szCs w:val="18"/>
          </w:rPr>
          <w:fldChar w:fldCharType="separate"/>
        </w:r>
        <w:r w:rsidR="00D73CC1">
          <w:rPr>
            <w:rFonts w:ascii="微软雅黑" w:hAnsi="微软雅黑"/>
            <w:b/>
            <w:noProof/>
            <w:webHidden/>
            <w:sz w:val="18"/>
            <w:szCs w:val="18"/>
          </w:rPr>
          <w:t>3</w:t>
        </w:r>
        <w:r w:rsidR="009C1C1B" w:rsidRPr="009C1C1B">
          <w:rPr>
            <w:rFonts w:ascii="微软雅黑" w:hAnsi="微软雅黑"/>
            <w:b/>
            <w:noProof/>
            <w:webHidden/>
            <w:sz w:val="18"/>
            <w:szCs w:val="18"/>
          </w:rPr>
          <w:fldChar w:fldCharType="end"/>
        </w:r>
      </w:hyperlink>
    </w:p>
    <w:p w14:paraId="35571BC3" w14:textId="219AE269" w:rsidR="009C1C1B" w:rsidRPr="009C1C1B" w:rsidRDefault="009F5BCB">
      <w:pPr>
        <w:pStyle w:val="TOC2"/>
        <w:tabs>
          <w:tab w:val="right" w:leader="hyphen" w:pos="8296"/>
        </w:tabs>
        <w:rPr>
          <w:rFonts w:ascii="微软雅黑" w:hAnsi="微软雅黑"/>
          <w:b/>
          <w:noProof/>
          <w:sz w:val="18"/>
          <w:szCs w:val="18"/>
        </w:rPr>
      </w:pPr>
      <w:hyperlink w:anchor="_Toc15046466" w:history="1">
        <w:r w:rsidR="009C1C1B" w:rsidRPr="009C1C1B">
          <w:rPr>
            <w:rStyle w:val="af6"/>
            <w:rFonts w:ascii="微软雅黑" w:hAnsi="微软雅黑"/>
            <w:b/>
            <w:noProof/>
            <w:sz w:val="18"/>
            <w:szCs w:val="18"/>
          </w:rPr>
          <w:t>ⅱ. 核心玩法</w:t>
        </w:r>
        <w:r w:rsidR="009C1C1B" w:rsidRPr="009C1C1B">
          <w:rPr>
            <w:rFonts w:ascii="微软雅黑" w:hAnsi="微软雅黑"/>
            <w:b/>
            <w:noProof/>
            <w:webHidden/>
            <w:sz w:val="18"/>
            <w:szCs w:val="18"/>
          </w:rPr>
          <w:tab/>
        </w:r>
        <w:r w:rsidR="009C1C1B" w:rsidRPr="009C1C1B">
          <w:rPr>
            <w:rFonts w:ascii="微软雅黑" w:hAnsi="微软雅黑"/>
            <w:b/>
            <w:noProof/>
            <w:webHidden/>
            <w:sz w:val="18"/>
            <w:szCs w:val="18"/>
          </w:rPr>
          <w:fldChar w:fldCharType="begin"/>
        </w:r>
        <w:r w:rsidR="009C1C1B" w:rsidRPr="009C1C1B">
          <w:rPr>
            <w:rFonts w:ascii="微软雅黑" w:hAnsi="微软雅黑"/>
            <w:b/>
            <w:noProof/>
            <w:webHidden/>
            <w:sz w:val="18"/>
            <w:szCs w:val="18"/>
          </w:rPr>
          <w:instrText xml:space="preserve"> PAGEREF _Toc15046466 \h </w:instrText>
        </w:r>
        <w:r w:rsidR="009C1C1B" w:rsidRPr="009C1C1B">
          <w:rPr>
            <w:rFonts w:ascii="微软雅黑" w:hAnsi="微软雅黑"/>
            <w:b/>
            <w:noProof/>
            <w:webHidden/>
            <w:sz w:val="18"/>
            <w:szCs w:val="18"/>
          </w:rPr>
        </w:r>
        <w:r w:rsidR="009C1C1B" w:rsidRPr="009C1C1B">
          <w:rPr>
            <w:rFonts w:ascii="微软雅黑" w:hAnsi="微软雅黑"/>
            <w:b/>
            <w:noProof/>
            <w:webHidden/>
            <w:sz w:val="18"/>
            <w:szCs w:val="18"/>
          </w:rPr>
          <w:fldChar w:fldCharType="separate"/>
        </w:r>
        <w:r w:rsidR="00D73CC1">
          <w:rPr>
            <w:rFonts w:ascii="微软雅黑" w:hAnsi="微软雅黑"/>
            <w:b/>
            <w:noProof/>
            <w:webHidden/>
            <w:sz w:val="18"/>
            <w:szCs w:val="18"/>
          </w:rPr>
          <w:t>3</w:t>
        </w:r>
        <w:r w:rsidR="009C1C1B" w:rsidRPr="009C1C1B">
          <w:rPr>
            <w:rFonts w:ascii="微软雅黑" w:hAnsi="微软雅黑"/>
            <w:b/>
            <w:noProof/>
            <w:webHidden/>
            <w:sz w:val="18"/>
            <w:szCs w:val="18"/>
          </w:rPr>
          <w:fldChar w:fldCharType="end"/>
        </w:r>
      </w:hyperlink>
    </w:p>
    <w:p w14:paraId="69D0E2F3" w14:textId="06710A0D" w:rsidR="009C1C1B" w:rsidRPr="009C1C1B" w:rsidRDefault="009F5BCB">
      <w:pPr>
        <w:pStyle w:val="TOC2"/>
        <w:tabs>
          <w:tab w:val="right" w:leader="hyphen" w:pos="8296"/>
        </w:tabs>
        <w:rPr>
          <w:rFonts w:ascii="微软雅黑" w:hAnsi="微软雅黑"/>
          <w:b/>
          <w:noProof/>
          <w:sz w:val="18"/>
          <w:szCs w:val="18"/>
        </w:rPr>
      </w:pPr>
      <w:hyperlink w:anchor="_Toc15046467" w:history="1">
        <w:r w:rsidR="009C1C1B" w:rsidRPr="009C1C1B">
          <w:rPr>
            <w:rStyle w:val="af6"/>
            <w:rFonts w:ascii="微软雅黑" w:hAnsi="微软雅黑"/>
            <w:b/>
            <w:noProof/>
            <w:sz w:val="18"/>
            <w:szCs w:val="18"/>
          </w:rPr>
          <w:t>ⅲ. 特色功能</w:t>
        </w:r>
        <w:r w:rsidR="009C1C1B" w:rsidRPr="009C1C1B">
          <w:rPr>
            <w:rFonts w:ascii="微软雅黑" w:hAnsi="微软雅黑"/>
            <w:b/>
            <w:noProof/>
            <w:webHidden/>
            <w:sz w:val="18"/>
            <w:szCs w:val="18"/>
          </w:rPr>
          <w:tab/>
        </w:r>
        <w:r w:rsidR="009C1C1B" w:rsidRPr="009C1C1B">
          <w:rPr>
            <w:rFonts w:ascii="微软雅黑" w:hAnsi="微软雅黑"/>
            <w:b/>
            <w:noProof/>
            <w:webHidden/>
            <w:sz w:val="18"/>
            <w:szCs w:val="18"/>
          </w:rPr>
          <w:fldChar w:fldCharType="begin"/>
        </w:r>
        <w:r w:rsidR="009C1C1B" w:rsidRPr="009C1C1B">
          <w:rPr>
            <w:rFonts w:ascii="微软雅黑" w:hAnsi="微软雅黑"/>
            <w:b/>
            <w:noProof/>
            <w:webHidden/>
            <w:sz w:val="18"/>
            <w:szCs w:val="18"/>
          </w:rPr>
          <w:instrText xml:space="preserve"> PAGEREF _Toc15046467 \h </w:instrText>
        </w:r>
        <w:r w:rsidR="009C1C1B" w:rsidRPr="009C1C1B">
          <w:rPr>
            <w:rFonts w:ascii="微软雅黑" w:hAnsi="微软雅黑"/>
            <w:b/>
            <w:noProof/>
            <w:webHidden/>
            <w:sz w:val="18"/>
            <w:szCs w:val="18"/>
          </w:rPr>
        </w:r>
        <w:r w:rsidR="009C1C1B" w:rsidRPr="009C1C1B">
          <w:rPr>
            <w:rFonts w:ascii="微软雅黑" w:hAnsi="微软雅黑"/>
            <w:b/>
            <w:noProof/>
            <w:webHidden/>
            <w:sz w:val="18"/>
            <w:szCs w:val="18"/>
          </w:rPr>
          <w:fldChar w:fldCharType="separate"/>
        </w:r>
        <w:r w:rsidR="00D73CC1">
          <w:rPr>
            <w:rFonts w:ascii="微软雅黑" w:hAnsi="微软雅黑"/>
            <w:b/>
            <w:noProof/>
            <w:webHidden/>
            <w:sz w:val="18"/>
            <w:szCs w:val="18"/>
          </w:rPr>
          <w:t>4</w:t>
        </w:r>
        <w:r w:rsidR="009C1C1B" w:rsidRPr="009C1C1B">
          <w:rPr>
            <w:rFonts w:ascii="微软雅黑" w:hAnsi="微软雅黑"/>
            <w:b/>
            <w:noProof/>
            <w:webHidden/>
            <w:sz w:val="18"/>
            <w:szCs w:val="18"/>
          </w:rPr>
          <w:fldChar w:fldCharType="end"/>
        </w:r>
      </w:hyperlink>
    </w:p>
    <w:p w14:paraId="0D9F7FB0" w14:textId="13421451" w:rsidR="009C1C1B" w:rsidRPr="009C1C1B" w:rsidRDefault="009F5BCB">
      <w:pPr>
        <w:pStyle w:val="TOC2"/>
        <w:tabs>
          <w:tab w:val="right" w:leader="hyphen" w:pos="8296"/>
        </w:tabs>
        <w:rPr>
          <w:rFonts w:ascii="微软雅黑" w:hAnsi="微软雅黑"/>
          <w:b/>
          <w:noProof/>
          <w:sz w:val="18"/>
          <w:szCs w:val="18"/>
        </w:rPr>
      </w:pPr>
      <w:hyperlink w:anchor="_Toc15046468" w:history="1">
        <w:r w:rsidR="009C1C1B" w:rsidRPr="009C1C1B">
          <w:rPr>
            <w:rStyle w:val="af6"/>
            <w:rFonts w:ascii="微软雅黑" w:hAnsi="微软雅黑"/>
            <w:b/>
            <w:noProof/>
            <w:sz w:val="18"/>
            <w:szCs w:val="18"/>
          </w:rPr>
          <w:t>ⅳ. 界面设计</w:t>
        </w:r>
        <w:r w:rsidR="009C1C1B" w:rsidRPr="009C1C1B">
          <w:rPr>
            <w:rFonts w:ascii="微软雅黑" w:hAnsi="微软雅黑"/>
            <w:b/>
            <w:noProof/>
            <w:webHidden/>
            <w:sz w:val="18"/>
            <w:szCs w:val="18"/>
          </w:rPr>
          <w:tab/>
        </w:r>
        <w:r w:rsidR="009C1C1B" w:rsidRPr="009C1C1B">
          <w:rPr>
            <w:rFonts w:ascii="微软雅黑" w:hAnsi="微软雅黑"/>
            <w:b/>
            <w:noProof/>
            <w:webHidden/>
            <w:sz w:val="18"/>
            <w:szCs w:val="18"/>
          </w:rPr>
          <w:fldChar w:fldCharType="begin"/>
        </w:r>
        <w:r w:rsidR="009C1C1B" w:rsidRPr="009C1C1B">
          <w:rPr>
            <w:rFonts w:ascii="微软雅黑" w:hAnsi="微软雅黑"/>
            <w:b/>
            <w:noProof/>
            <w:webHidden/>
            <w:sz w:val="18"/>
            <w:szCs w:val="18"/>
          </w:rPr>
          <w:instrText xml:space="preserve"> PAGEREF _Toc15046468 \h </w:instrText>
        </w:r>
        <w:r w:rsidR="009C1C1B" w:rsidRPr="009C1C1B">
          <w:rPr>
            <w:rFonts w:ascii="微软雅黑" w:hAnsi="微软雅黑"/>
            <w:b/>
            <w:noProof/>
            <w:webHidden/>
            <w:sz w:val="18"/>
            <w:szCs w:val="18"/>
          </w:rPr>
        </w:r>
        <w:r w:rsidR="009C1C1B" w:rsidRPr="009C1C1B">
          <w:rPr>
            <w:rFonts w:ascii="微软雅黑" w:hAnsi="微软雅黑"/>
            <w:b/>
            <w:noProof/>
            <w:webHidden/>
            <w:sz w:val="18"/>
            <w:szCs w:val="18"/>
          </w:rPr>
          <w:fldChar w:fldCharType="separate"/>
        </w:r>
        <w:r w:rsidR="00D73CC1">
          <w:rPr>
            <w:rFonts w:ascii="微软雅黑" w:hAnsi="微软雅黑"/>
            <w:b/>
            <w:noProof/>
            <w:webHidden/>
            <w:sz w:val="18"/>
            <w:szCs w:val="18"/>
          </w:rPr>
          <w:t>6</w:t>
        </w:r>
        <w:r w:rsidR="009C1C1B" w:rsidRPr="009C1C1B">
          <w:rPr>
            <w:rFonts w:ascii="微软雅黑" w:hAnsi="微软雅黑"/>
            <w:b/>
            <w:noProof/>
            <w:webHidden/>
            <w:sz w:val="18"/>
            <w:szCs w:val="18"/>
          </w:rPr>
          <w:fldChar w:fldCharType="end"/>
        </w:r>
      </w:hyperlink>
    </w:p>
    <w:p w14:paraId="3AF23CA2" w14:textId="78ACE9EC" w:rsidR="009C1C1B" w:rsidRPr="009C1C1B" w:rsidRDefault="009F5BCB">
      <w:pPr>
        <w:pStyle w:val="TOC2"/>
        <w:tabs>
          <w:tab w:val="right" w:leader="hyphen" w:pos="8296"/>
        </w:tabs>
        <w:rPr>
          <w:rFonts w:ascii="微软雅黑" w:hAnsi="微软雅黑"/>
          <w:b/>
          <w:noProof/>
          <w:sz w:val="18"/>
          <w:szCs w:val="18"/>
        </w:rPr>
      </w:pPr>
      <w:hyperlink w:anchor="_Toc15046469" w:history="1">
        <w:r w:rsidR="009C1C1B" w:rsidRPr="009C1C1B">
          <w:rPr>
            <w:rStyle w:val="af6"/>
            <w:rFonts w:ascii="微软雅黑" w:hAnsi="微软雅黑"/>
            <w:b/>
            <w:noProof/>
            <w:sz w:val="18"/>
            <w:szCs w:val="18"/>
          </w:rPr>
          <w:t>ⅴ. 动画设计</w:t>
        </w:r>
        <w:r w:rsidR="009C1C1B" w:rsidRPr="009C1C1B">
          <w:rPr>
            <w:rFonts w:ascii="微软雅黑" w:hAnsi="微软雅黑"/>
            <w:b/>
            <w:noProof/>
            <w:webHidden/>
            <w:sz w:val="18"/>
            <w:szCs w:val="18"/>
          </w:rPr>
          <w:tab/>
        </w:r>
        <w:r w:rsidR="009C1C1B" w:rsidRPr="009C1C1B">
          <w:rPr>
            <w:rFonts w:ascii="微软雅黑" w:hAnsi="微软雅黑"/>
            <w:b/>
            <w:noProof/>
            <w:webHidden/>
            <w:sz w:val="18"/>
            <w:szCs w:val="18"/>
          </w:rPr>
          <w:fldChar w:fldCharType="begin"/>
        </w:r>
        <w:r w:rsidR="009C1C1B" w:rsidRPr="009C1C1B">
          <w:rPr>
            <w:rFonts w:ascii="微软雅黑" w:hAnsi="微软雅黑"/>
            <w:b/>
            <w:noProof/>
            <w:webHidden/>
            <w:sz w:val="18"/>
            <w:szCs w:val="18"/>
          </w:rPr>
          <w:instrText xml:space="preserve"> PAGEREF _Toc15046469 \h </w:instrText>
        </w:r>
        <w:r w:rsidR="009C1C1B" w:rsidRPr="009C1C1B">
          <w:rPr>
            <w:rFonts w:ascii="微软雅黑" w:hAnsi="微软雅黑"/>
            <w:b/>
            <w:noProof/>
            <w:webHidden/>
            <w:sz w:val="18"/>
            <w:szCs w:val="18"/>
          </w:rPr>
        </w:r>
        <w:r w:rsidR="009C1C1B" w:rsidRPr="009C1C1B">
          <w:rPr>
            <w:rFonts w:ascii="微软雅黑" w:hAnsi="微软雅黑"/>
            <w:b/>
            <w:noProof/>
            <w:webHidden/>
            <w:sz w:val="18"/>
            <w:szCs w:val="18"/>
          </w:rPr>
          <w:fldChar w:fldCharType="separate"/>
        </w:r>
        <w:r w:rsidR="00D73CC1">
          <w:rPr>
            <w:rFonts w:ascii="微软雅黑" w:hAnsi="微软雅黑"/>
            <w:b/>
            <w:noProof/>
            <w:webHidden/>
            <w:sz w:val="18"/>
            <w:szCs w:val="18"/>
          </w:rPr>
          <w:t>8</w:t>
        </w:r>
        <w:r w:rsidR="009C1C1B" w:rsidRPr="009C1C1B">
          <w:rPr>
            <w:rFonts w:ascii="微软雅黑" w:hAnsi="微软雅黑"/>
            <w:b/>
            <w:noProof/>
            <w:webHidden/>
            <w:sz w:val="18"/>
            <w:szCs w:val="18"/>
          </w:rPr>
          <w:fldChar w:fldCharType="end"/>
        </w:r>
      </w:hyperlink>
    </w:p>
    <w:p w14:paraId="7A0CE771" w14:textId="647E8F37" w:rsidR="009C1C1B" w:rsidRPr="009C1C1B" w:rsidRDefault="009F5BCB">
      <w:pPr>
        <w:pStyle w:val="TOC2"/>
        <w:tabs>
          <w:tab w:val="right" w:leader="hyphen" w:pos="8296"/>
        </w:tabs>
        <w:rPr>
          <w:rFonts w:ascii="微软雅黑" w:hAnsi="微软雅黑"/>
          <w:b/>
          <w:noProof/>
          <w:sz w:val="18"/>
          <w:szCs w:val="18"/>
        </w:rPr>
      </w:pPr>
      <w:hyperlink w:anchor="_Toc15046470" w:history="1">
        <w:r w:rsidR="009C1C1B" w:rsidRPr="009C1C1B">
          <w:rPr>
            <w:rStyle w:val="af6"/>
            <w:rFonts w:ascii="微软雅黑" w:hAnsi="微软雅黑"/>
            <w:b/>
            <w:noProof/>
            <w:sz w:val="18"/>
            <w:szCs w:val="18"/>
          </w:rPr>
          <w:t>ⅵ. 数值设计</w:t>
        </w:r>
        <w:r w:rsidR="009C1C1B" w:rsidRPr="009C1C1B">
          <w:rPr>
            <w:rFonts w:ascii="微软雅黑" w:hAnsi="微软雅黑"/>
            <w:b/>
            <w:noProof/>
            <w:webHidden/>
            <w:sz w:val="18"/>
            <w:szCs w:val="18"/>
          </w:rPr>
          <w:tab/>
        </w:r>
        <w:r w:rsidR="009C1C1B" w:rsidRPr="009C1C1B">
          <w:rPr>
            <w:rFonts w:ascii="微软雅黑" w:hAnsi="微软雅黑"/>
            <w:b/>
            <w:noProof/>
            <w:webHidden/>
            <w:sz w:val="18"/>
            <w:szCs w:val="18"/>
          </w:rPr>
          <w:fldChar w:fldCharType="begin"/>
        </w:r>
        <w:r w:rsidR="009C1C1B" w:rsidRPr="009C1C1B">
          <w:rPr>
            <w:rFonts w:ascii="微软雅黑" w:hAnsi="微软雅黑"/>
            <w:b/>
            <w:noProof/>
            <w:webHidden/>
            <w:sz w:val="18"/>
            <w:szCs w:val="18"/>
          </w:rPr>
          <w:instrText xml:space="preserve"> PAGEREF _Toc15046470 \h </w:instrText>
        </w:r>
        <w:r w:rsidR="009C1C1B" w:rsidRPr="009C1C1B">
          <w:rPr>
            <w:rFonts w:ascii="微软雅黑" w:hAnsi="微软雅黑"/>
            <w:b/>
            <w:noProof/>
            <w:webHidden/>
            <w:sz w:val="18"/>
            <w:szCs w:val="18"/>
          </w:rPr>
        </w:r>
        <w:r w:rsidR="009C1C1B" w:rsidRPr="009C1C1B">
          <w:rPr>
            <w:rFonts w:ascii="微软雅黑" w:hAnsi="微软雅黑"/>
            <w:b/>
            <w:noProof/>
            <w:webHidden/>
            <w:sz w:val="18"/>
            <w:szCs w:val="18"/>
          </w:rPr>
          <w:fldChar w:fldCharType="separate"/>
        </w:r>
        <w:r w:rsidR="00D73CC1">
          <w:rPr>
            <w:rFonts w:ascii="微软雅黑" w:hAnsi="微软雅黑"/>
            <w:b/>
            <w:noProof/>
            <w:webHidden/>
            <w:sz w:val="18"/>
            <w:szCs w:val="18"/>
          </w:rPr>
          <w:t>9</w:t>
        </w:r>
        <w:r w:rsidR="009C1C1B" w:rsidRPr="009C1C1B">
          <w:rPr>
            <w:rFonts w:ascii="微软雅黑" w:hAnsi="微软雅黑"/>
            <w:b/>
            <w:noProof/>
            <w:webHidden/>
            <w:sz w:val="18"/>
            <w:szCs w:val="18"/>
          </w:rPr>
          <w:fldChar w:fldCharType="end"/>
        </w:r>
      </w:hyperlink>
    </w:p>
    <w:p w14:paraId="5C17DD06" w14:textId="1FFC54BE" w:rsidR="009C1C1B" w:rsidRPr="009C1C1B" w:rsidRDefault="009F5BCB">
      <w:pPr>
        <w:pStyle w:val="TOC2"/>
        <w:tabs>
          <w:tab w:val="right" w:leader="hyphen" w:pos="8296"/>
        </w:tabs>
        <w:rPr>
          <w:rFonts w:ascii="微软雅黑" w:hAnsi="微软雅黑"/>
          <w:b/>
          <w:noProof/>
          <w:sz w:val="18"/>
          <w:szCs w:val="18"/>
        </w:rPr>
      </w:pPr>
      <w:hyperlink w:anchor="_Toc15046471" w:history="1">
        <w:r w:rsidR="009C1C1B" w:rsidRPr="009C1C1B">
          <w:rPr>
            <w:rStyle w:val="af6"/>
            <w:rFonts w:ascii="微软雅黑" w:hAnsi="微软雅黑"/>
            <w:b/>
            <w:noProof/>
            <w:sz w:val="18"/>
            <w:szCs w:val="18"/>
          </w:rPr>
          <w:t>ⅶ. 亮点总结</w:t>
        </w:r>
        <w:r w:rsidR="009C1C1B" w:rsidRPr="009C1C1B">
          <w:rPr>
            <w:rFonts w:ascii="微软雅黑" w:hAnsi="微软雅黑"/>
            <w:b/>
            <w:noProof/>
            <w:webHidden/>
            <w:sz w:val="18"/>
            <w:szCs w:val="18"/>
          </w:rPr>
          <w:tab/>
        </w:r>
        <w:r w:rsidR="009C1C1B" w:rsidRPr="009C1C1B">
          <w:rPr>
            <w:rFonts w:ascii="微软雅黑" w:hAnsi="微软雅黑"/>
            <w:b/>
            <w:noProof/>
            <w:webHidden/>
            <w:sz w:val="18"/>
            <w:szCs w:val="18"/>
          </w:rPr>
          <w:fldChar w:fldCharType="begin"/>
        </w:r>
        <w:r w:rsidR="009C1C1B" w:rsidRPr="009C1C1B">
          <w:rPr>
            <w:rFonts w:ascii="微软雅黑" w:hAnsi="微软雅黑"/>
            <w:b/>
            <w:noProof/>
            <w:webHidden/>
            <w:sz w:val="18"/>
            <w:szCs w:val="18"/>
          </w:rPr>
          <w:instrText xml:space="preserve"> PAGEREF _Toc15046471 \h </w:instrText>
        </w:r>
        <w:r w:rsidR="009C1C1B" w:rsidRPr="009C1C1B">
          <w:rPr>
            <w:rFonts w:ascii="微软雅黑" w:hAnsi="微软雅黑"/>
            <w:b/>
            <w:noProof/>
            <w:webHidden/>
            <w:sz w:val="18"/>
            <w:szCs w:val="18"/>
          </w:rPr>
        </w:r>
        <w:r w:rsidR="009C1C1B" w:rsidRPr="009C1C1B">
          <w:rPr>
            <w:rFonts w:ascii="微软雅黑" w:hAnsi="微软雅黑"/>
            <w:b/>
            <w:noProof/>
            <w:webHidden/>
            <w:sz w:val="18"/>
            <w:szCs w:val="18"/>
          </w:rPr>
          <w:fldChar w:fldCharType="separate"/>
        </w:r>
        <w:r w:rsidR="00D73CC1">
          <w:rPr>
            <w:rFonts w:ascii="微软雅黑" w:hAnsi="微软雅黑"/>
            <w:b/>
            <w:noProof/>
            <w:webHidden/>
            <w:sz w:val="18"/>
            <w:szCs w:val="18"/>
          </w:rPr>
          <w:t>10</w:t>
        </w:r>
        <w:r w:rsidR="009C1C1B" w:rsidRPr="009C1C1B">
          <w:rPr>
            <w:rFonts w:ascii="微软雅黑" w:hAnsi="微软雅黑"/>
            <w:b/>
            <w:noProof/>
            <w:webHidden/>
            <w:sz w:val="18"/>
            <w:szCs w:val="18"/>
          </w:rPr>
          <w:fldChar w:fldCharType="end"/>
        </w:r>
      </w:hyperlink>
    </w:p>
    <w:p w14:paraId="1A871C81" w14:textId="296E4849" w:rsidR="009C1C1B" w:rsidRPr="009C1C1B" w:rsidRDefault="009F5BCB">
      <w:pPr>
        <w:pStyle w:val="TOC1"/>
        <w:tabs>
          <w:tab w:val="right" w:leader="hyphen" w:pos="8296"/>
        </w:tabs>
        <w:rPr>
          <w:rFonts w:ascii="微软雅黑" w:hAnsi="微软雅黑"/>
          <w:b/>
          <w:noProof/>
          <w:sz w:val="18"/>
          <w:szCs w:val="18"/>
        </w:rPr>
      </w:pPr>
      <w:hyperlink w:anchor="_Toc15046472" w:history="1">
        <w:r w:rsidR="009C1C1B" w:rsidRPr="009C1C1B">
          <w:rPr>
            <w:rStyle w:val="af6"/>
            <w:rFonts w:ascii="微软雅黑" w:hAnsi="微软雅黑"/>
            <w:b/>
            <w:noProof/>
            <w:sz w:val="18"/>
            <w:szCs w:val="18"/>
          </w:rPr>
          <w:t>Ⅲ. 技术实现</w:t>
        </w:r>
        <w:r w:rsidR="009C1C1B" w:rsidRPr="009C1C1B">
          <w:rPr>
            <w:rFonts w:ascii="微软雅黑" w:hAnsi="微软雅黑"/>
            <w:b/>
            <w:noProof/>
            <w:webHidden/>
            <w:sz w:val="18"/>
            <w:szCs w:val="18"/>
          </w:rPr>
          <w:tab/>
        </w:r>
        <w:r w:rsidR="009C1C1B" w:rsidRPr="009C1C1B">
          <w:rPr>
            <w:rFonts w:ascii="微软雅黑" w:hAnsi="微软雅黑"/>
            <w:b/>
            <w:noProof/>
            <w:webHidden/>
            <w:sz w:val="18"/>
            <w:szCs w:val="18"/>
          </w:rPr>
          <w:fldChar w:fldCharType="begin"/>
        </w:r>
        <w:r w:rsidR="009C1C1B" w:rsidRPr="009C1C1B">
          <w:rPr>
            <w:rFonts w:ascii="微软雅黑" w:hAnsi="微软雅黑"/>
            <w:b/>
            <w:noProof/>
            <w:webHidden/>
            <w:sz w:val="18"/>
            <w:szCs w:val="18"/>
          </w:rPr>
          <w:instrText xml:space="preserve"> PAGEREF _Toc15046472 \h </w:instrText>
        </w:r>
        <w:r w:rsidR="009C1C1B" w:rsidRPr="009C1C1B">
          <w:rPr>
            <w:rFonts w:ascii="微软雅黑" w:hAnsi="微软雅黑"/>
            <w:b/>
            <w:noProof/>
            <w:webHidden/>
            <w:sz w:val="18"/>
            <w:szCs w:val="18"/>
          </w:rPr>
        </w:r>
        <w:r w:rsidR="009C1C1B" w:rsidRPr="009C1C1B">
          <w:rPr>
            <w:rFonts w:ascii="微软雅黑" w:hAnsi="微软雅黑"/>
            <w:b/>
            <w:noProof/>
            <w:webHidden/>
            <w:sz w:val="18"/>
            <w:szCs w:val="18"/>
          </w:rPr>
          <w:fldChar w:fldCharType="separate"/>
        </w:r>
        <w:r w:rsidR="00D73CC1">
          <w:rPr>
            <w:rFonts w:ascii="微软雅黑" w:hAnsi="微软雅黑"/>
            <w:b/>
            <w:noProof/>
            <w:webHidden/>
            <w:sz w:val="18"/>
            <w:szCs w:val="18"/>
          </w:rPr>
          <w:t>11</w:t>
        </w:r>
        <w:r w:rsidR="009C1C1B" w:rsidRPr="009C1C1B">
          <w:rPr>
            <w:rFonts w:ascii="微软雅黑" w:hAnsi="微软雅黑"/>
            <w:b/>
            <w:noProof/>
            <w:webHidden/>
            <w:sz w:val="18"/>
            <w:szCs w:val="18"/>
          </w:rPr>
          <w:fldChar w:fldCharType="end"/>
        </w:r>
      </w:hyperlink>
    </w:p>
    <w:p w14:paraId="4C5D34DD" w14:textId="223ACA79" w:rsidR="009C1C1B" w:rsidRPr="009C1C1B" w:rsidRDefault="009F5BCB">
      <w:pPr>
        <w:pStyle w:val="TOC2"/>
        <w:tabs>
          <w:tab w:val="right" w:leader="hyphen" w:pos="8296"/>
        </w:tabs>
        <w:rPr>
          <w:rFonts w:ascii="微软雅黑" w:hAnsi="微软雅黑"/>
          <w:b/>
          <w:noProof/>
          <w:sz w:val="18"/>
          <w:szCs w:val="18"/>
        </w:rPr>
      </w:pPr>
      <w:hyperlink w:anchor="_Toc15046473" w:history="1">
        <w:r w:rsidR="009C1C1B" w:rsidRPr="009C1C1B">
          <w:rPr>
            <w:rStyle w:val="af6"/>
            <w:rFonts w:ascii="微软雅黑" w:hAnsi="微软雅黑"/>
            <w:b/>
            <w:noProof/>
            <w:sz w:val="18"/>
            <w:szCs w:val="18"/>
          </w:rPr>
          <w:t>ⅰ. 工程逻辑架构</w:t>
        </w:r>
        <w:r w:rsidR="009C1C1B" w:rsidRPr="009C1C1B">
          <w:rPr>
            <w:rFonts w:ascii="微软雅黑" w:hAnsi="微软雅黑"/>
            <w:b/>
            <w:noProof/>
            <w:webHidden/>
            <w:sz w:val="18"/>
            <w:szCs w:val="18"/>
          </w:rPr>
          <w:tab/>
        </w:r>
        <w:r w:rsidR="009C1C1B" w:rsidRPr="009C1C1B">
          <w:rPr>
            <w:rFonts w:ascii="微软雅黑" w:hAnsi="微软雅黑"/>
            <w:b/>
            <w:noProof/>
            <w:webHidden/>
            <w:sz w:val="18"/>
            <w:szCs w:val="18"/>
          </w:rPr>
          <w:fldChar w:fldCharType="begin"/>
        </w:r>
        <w:r w:rsidR="009C1C1B" w:rsidRPr="009C1C1B">
          <w:rPr>
            <w:rFonts w:ascii="微软雅黑" w:hAnsi="微软雅黑"/>
            <w:b/>
            <w:noProof/>
            <w:webHidden/>
            <w:sz w:val="18"/>
            <w:szCs w:val="18"/>
          </w:rPr>
          <w:instrText xml:space="preserve"> PAGEREF _Toc15046473 \h </w:instrText>
        </w:r>
        <w:r w:rsidR="009C1C1B" w:rsidRPr="009C1C1B">
          <w:rPr>
            <w:rFonts w:ascii="微软雅黑" w:hAnsi="微软雅黑"/>
            <w:b/>
            <w:noProof/>
            <w:webHidden/>
            <w:sz w:val="18"/>
            <w:szCs w:val="18"/>
          </w:rPr>
        </w:r>
        <w:r w:rsidR="009C1C1B" w:rsidRPr="009C1C1B">
          <w:rPr>
            <w:rFonts w:ascii="微软雅黑" w:hAnsi="微软雅黑"/>
            <w:b/>
            <w:noProof/>
            <w:webHidden/>
            <w:sz w:val="18"/>
            <w:szCs w:val="18"/>
          </w:rPr>
          <w:fldChar w:fldCharType="separate"/>
        </w:r>
        <w:r w:rsidR="00D73CC1">
          <w:rPr>
            <w:rFonts w:ascii="微软雅黑" w:hAnsi="微软雅黑"/>
            <w:b/>
            <w:noProof/>
            <w:webHidden/>
            <w:sz w:val="18"/>
            <w:szCs w:val="18"/>
          </w:rPr>
          <w:t>11</w:t>
        </w:r>
        <w:r w:rsidR="009C1C1B" w:rsidRPr="009C1C1B">
          <w:rPr>
            <w:rFonts w:ascii="微软雅黑" w:hAnsi="微软雅黑"/>
            <w:b/>
            <w:noProof/>
            <w:webHidden/>
            <w:sz w:val="18"/>
            <w:szCs w:val="18"/>
          </w:rPr>
          <w:fldChar w:fldCharType="end"/>
        </w:r>
      </w:hyperlink>
    </w:p>
    <w:p w14:paraId="2EC1DE60" w14:textId="066A4CCD" w:rsidR="009C1C1B" w:rsidRPr="009C1C1B" w:rsidRDefault="009F5BCB">
      <w:pPr>
        <w:pStyle w:val="TOC2"/>
        <w:tabs>
          <w:tab w:val="right" w:leader="hyphen" w:pos="8296"/>
        </w:tabs>
        <w:rPr>
          <w:rFonts w:ascii="微软雅黑" w:hAnsi="微软雅黑"/>
          <w:b/>
          <w:noProof/>
          <w:sz w:val="18"/>
          <w:szCs w:val="18"/>
        </w:rPr>
      </w:pPr>
      <w:hyperlink w:anchor="_Toc15046474" w:history="1">
        <w:r w:rsidR="009C1C1B" w:rsidRPr="009C1C1B">
          <w:rPr>
            <w:rStyle w:val="af6"/>
            <w:rFonts w:ascii="微软雅黑" w:hAnsi="微软雅黑"/>
            <w:b/>
            <w:noProof/>
            <w:sz w:val="18"/>
            <w:szCs w:val="18"/>
          </w:rPr>
          <w:t>ⅱ. 游戏性能优化</w:t>
        </w:r>
        <w:r w:rsidR="009C1C1B" w:rsidRPr="009C1C1B">
          <w:rPr>
            <w:rFonts w:ascii="微软雅黑" w:hAnsi="微软雅黑"/>
            <w:b/>
            <w:noProof/>
            <w:webHidden/>
            <w:sz w:val="18"/>
            <w:szCs w:val="18"/>
          </w:rPr>
          <w:tab/>
        </w:r>
        <w:r w:rsidR="009C1C1B" w:rsidRPr="009C1C1B">
          <w:rPr>
            <w:rFonts w:ascii="微软雅黑" w:hAnsi="微软雅黑"/>
            <w:b/>
            <w:noProof/>
            <w:webHidden/>
            <w:sz w:val="18"/>
            <w:szCs w:val="18"/>
          </w:rPr>
          <w:fldChar w:fldCharType="begin"/>
        </w:r>
        <w:r w:rsidR="009C1C1B" w:rsidRPr="009C1C1B">
          <w:rPr>
            <w:rFonts w:ascii="微软雅黑" w:hAnsi="微软雅黑"/>
            <w:b/>
            <w:noProof/>
            <w:webHidden/>
            <w:sz w:val="18"/>
            <w:szCs w:val="18"/>
          </w:rPr>
          <w:instrText xml:space="preserve"> PAGEREF _Toc15046474 \h </w:instrText>
        </w:r>
        <w:r w:rsidR="009C1C1B" w:rsidRPr="009C1C1B">
          <w:rPr>
            <w:rFonts w:ascii="微软雅黑" w:hAnsi="微软雅黑"/>
            <w:b/>
            <w:noProof/>
            <w:webHidden/>
            <w:sz w:val="18"/>
            <w:szCs w:val="18"/>
          </w:rPr>
        </w:r>
        <w:r w:rsidR="009C1C1B" w:rsidRPr="009C1C1B">
          <w:rPr>
            <w:rFonts w:ascii="微软雅黑" w:hAnsi="微软雅黑"/>
            <w:b/>
            <w:noProof/>
            <w:webHidden/>
            <w:sz w:val="18"/>
            <w:szCs w:val="18"/>
          </w:rPr>
          <w:fldChar w:fldCharType="separate"/>
        </w:r>
        <w:r w:rsidR="00D73CC1">
          <w:rPr>
            <w:rFonts w:ascii="微软雅黑" w:hAnsi="微软雅黑"/>
            <w:b/>
            <w:noProof/>
            <w:webHidden/>
            <w:sz w:val="18"/>
            <w:szCs w:val="18"/>
          </w:rPr>
          <w:t>12</w:t>
        </w:r>
        <w:r w:rsidR="009C1C1B" w:rsidRPr="009C1C1B">
          <w:rPr>
            <w:rFonts w:ascii="微软雅黑" w:hAnsi="微软雅黑"/>
            <w:b/>
            <w:noProof/>
            <w:webHidden/>
            <w:sz w:val="18"/>
            <w:szCs w:val="18"/>
          </w:rPr>
          <w:fldChar w:fldCharType="end"/>
        </w:r>
      </w:hyperlink>
    </w:p>
    <w:p w14:paraId="5E7CC56A" w14:textId="24595C38" w:rsidR="009C1C1B" w:rsidRPr="009C1C1B" w:rsidRDefault="009F5BCB">
      <w:pPr>
        <w:pStyle w:val="TOC2"/>
        <w:tabs>
          <w:tab w:val="right" w:leader="hyphen" w:pos="8296"/>
        </w:tabs>
        <w:rPr>
          <w:rFonts w:ascii="微软雅黑" w:hAnsi="微软雅黑"/>
          <w:b/>
          <w:noProof/>
          <w:sz w:val="18"/>
          <w:szCs w:val="18"/>
        </w:rPr>
      </w:pPr>
      <w:hyperlink w:anchor="_Toc15046475" w:history="1">
        <w:r w:rsidR="009C1C1B" w:rsidRPr="009C1C1B">
          <w:rPr>
            <w:rStyle w:val="af6"/>
            <w:rFonts w:ascii="微软雅黑" w:hAnsi="微软雅黑"/>
            <w:b/>
            <w:noProof/>
            <w:sz w:val="18"/>
            <w:szCs w:val="18"/>
          </w:rPr>
          <w:t>ⅲ. 代码版本控制</w:t>
        </w:r>
        <w:r w:rsidR="009C1C1B" w:rsidRPr="009C1C1B">
          <w:rPr>
            <w:rFonts w:ascii="微软雅黑" w:hAnsi="微软雅黑"/>
            <w:b/>
            <w:noProof/>
            <w:webHidden/>
            <w:sz w:val="18"/>
            <w:szCs w:val="18"/>
          </w:rPr>
          <w:tab/>
        </w:r>
        <w:r w:rsidR="009C1C1B" w:rsidRPr="009C1C1B">
          <w:rPr>
            <w:rFonts w:ascii="微软雅黑" w:hAnsi="微软雅黑"/>
            <w:b/>
            <w:noProof/>
            <w:webHidden/>
            <w:sz w:val="18"/>
            <w:szCs w:val="18"/>
          </w:rPr>
          <w:fldChar w:fldCharType="begin"/>
        </w:r>
        <w:r w:rsidR="009C1C1B" w:rsidRPr="009C1C1B">
          <w:rPr>
            <w:rFonts w:ascii="微软雅黑" w:hAnsi="微软雅黑"/>
            <w:b/>
            <w:noProof/>
            <w:webHidden/>
            <w:sz w:val="18"/>
            <w:szCs w:val="18"/>
          </w:rPr>
          <w:instrText xml:space="preserve"> PAGEREF _Toc15046475 \h </w:instrText>
        </w:r>
        <w:r w:rsidR="009C1C1B" w:rsidRPr="009C1C1B">
          <w:rPr>
            <w:rFonts w:ascii="微软雅黑" w:hAnsi="微软雅黑"/>
            <w:b/>
            <w:noProof/>
            <w:webHidden/>
            <w:sz w:val="18"/>
            <w:szCs w:val="18"/>
          </w:rPr>
        </w:r>
        <w:r w:rsidR="009C1C1B" w:rsidRPr="009C1C1B">
          <w:rPr>
            <w:rFonts w:ascii="微软雅黑" w:hAnsi="微软雅黑"/>
            <w:b/>
            <w:noProof/>
            <w:webHidden/>
            <w:sz w:val="18"/>
            <w:szCs w:val="18"/>
          </w:rPr>
          <w:fldChar w:fldCharType="separate"/>
        </w:r>
        <w:r w:rsidR="00D73CC1">
          <w:rPr>
            <w:rFonts w:ascii="微软雅黑" w:hAnsi="微软雅黑"/>
            <w:b/>
            <w:noProof/>
            <w:webHidden/>
            <w:sz w:val="18"/>
            <w:szCs w:val="18"/>
          </w:rPr>
          <w:t>13</w:t>
        </w:r>
        <w:r w:rsidR="009C1C1B" w:rsidRPr="009C1C1B">
          <w:rPr>
            <w:rFonts w:ascii="微软雅黑" w:hAnsi="微软雅黑"/>
            <w:b/>
            <w:noProof/>
            <w:webHidden/>
            <w:sz w:val="18"/>
            <w:szCs w:val="18"/>
          </w:rPr>
          <w:fldChar w:fldCharType="end"/>
        </w:r>
      </w:hyperlink>
    </w:p>
    <w:p w14:paraId="73AE6AB7" w14:textId="3ABF3C2D" w:rsidR="009C1C1B" w:rsidRPr="009C1C1B" w:rsidRDefault="009F5BCB">
      <w:pPr>
        <w:pStyle w:val="TOC2"/>
        <w:tabs>
          <w:tab w:val="right" w:leader="hyphen" w:pos="8296"/>
        </w:tabs>
        <w:rPr>
          <w:rFonts w:ascii="微软雅黑" w:hAnsi="微软雅黑"/>
          <w:b/>
          <w:noProof/>
          <w:sz w:val="18"/>
          <w:szCs w:val="18"/>
        </w:rPr>
      </w:pPr>
      <w:hyperlink w:anchor="_Toc15046476" w:history="1">
        <w:r w:rsidR="009C1C1B" w:rsidRPr="009C1C1B">
          <w:rPr>
            <w:rStyle w:val="af6"/>
            <w:rFonts w:ascii="微软雅黑" w:hAnsi="微软雅黑"/>
            <w:b/>
            <w:noProof/>
            <w:sz w:val="18"/>
            <w:szCs w:val="18"/>
          </w:rPr>
          <w:t>ⅳ. 代码风格控制</w:t>
        </w:r>
        <w:r w:rsidR="009C1C1B" w:rsidRPr="009C1C1B">
          <w:rPr>
            <w:rFonts w:ascii="微软雅黑" w:hAnsi="微软雅黑"/>
            <w:b/>
            <w:noProof/>
            <w:webHidden/>
            <w:sz w:val="18"/>
            <w:szCs w:val="18"/>
          </w:rPr>
          <w:tab/>
        </w:r>
        <w:r w:rsidR="009C1C1B" w:rsidRPr="009C1C1B">
          <w:rPr>
            <w:rFonts w:ascii="微软雅黑" w:hAnsi="微软雅黑"/>
            <w:b/>
            <w:noProof/>
            <w:webHidden/>
            <w:sz w:val="18"/>
            <w:szCs w:val="18"/>
          </w:rPr>
          <w:fldChar w:fldCharType="begin"/>
        </w:r>
        <w:r w:rsidR="009C1C1B" w:rsidRPr="009C1C1B">
          <w:rPr>
            <w:rFonts w:ascii="微软雅黑" w:hAnsi="微软雅黑"/>
            <w:b/>
            <w:noProof/>
            <w:webHidden/>
            <w:sz w:val="18"/>
            <w:szCs w:val="18"/>
          </w:rPr>
          <w:instrText xml:space="preserve"> PAGEREF _Toc15046476 \h </w:instrText>
        </w:r>
        <w:r w:rsidR="009C1C1B" w:rsidRPr="009C1C1B">
          <w:rPr>
            <w:rFonts w:ascii="微软雅黑" w:hAnsi="微软雅黑"/>
            <w:b/>
            <w:noProof/>
            <w:webHidden/>
            <w:sz w:val="18"/>
            <w:szCs w:val="18"/>
          </w:rPr>
        </w:r>
        <w:r w:rsidR="009C1C1B" w:rsidRPr="009C1C1B">
          <w:rPr>
            <w:rFonts w:ascii="微软雅黑" w:hAnsi="微软雅黑"/>
            <w:b/>
            <w:noProof/>
            <w:webHidden/>
            <w:sz w:val="18"/>
            <w:szCs w:val="18"/>
          </w:rPr>
          <w:fldChar w:fldCharType="separate"/>
        </w:r>
        <w:r w:rsidR="00D73CC1">
          <w:rPr>
            <w:rFonts w:ascii="微软雅黑" w:hAnsi="微软雅黑"/>
            <w:b/>
            <w:noProof/>
            <w:webHidden/>
            <w:sz w:val="18"/>
            <w:szCs w:val="18"/>
          </w:rPr>
          <w:t>13</w:t>
        </w:r>
        <w:r w:rsidR="009C1C1B" w:rsidRPr="009C1C1B">
          <w:rPr>
            <w:rFonts w:ascii="微软雅黑" w:hAnsi="微软雅黑"/>
            <w:b/>
            <w:noProof/>
            <w:webHidden/>
            <w:sz w:val="18"/>
            <w:szCs w:val="18"/>
          </w:rPr>
          <w:fldChar w:fldCharType="end"/>
        </w:r>
      </w:hyperlink>
    </w:p>
    <w:p w14:paraId="0540EE50" w14:textId="6D487634" w:rsidR="009C1C1B" w:rsidRPr="009C1C1B" w:rsidRDefault="009F5BCB">
      <w:pPr>
        <w:pStyle w:val="TOC2"/>
        <w:tabs>
          <w:tab w:val="right" w:leader="hyphen" w:pos="8296"/>
        </w:tabs>
        <w:rPr>
          <w:rFonts w:ascii="微软雅黑" w:hAnsi="微软雅黑"/>
          <w:b/>
          <w:noProof/>
          <w:sz w:val="18"/>
          <w:szCs w:val="18"/>
        </w:rPr>
      </w:pPr>
      <w:hyperlink w:anchor="_Toc15046477" w:history="1">
        <w:r w:rsidR="009C1C1B" w:rsidRPr="009C1C1B">
          <w:rPr>
            <w:rStyle w:val="af6"/>
            <w:rFonts w:ascii="微软雅黑" w:hAnsi="微软雅黑"/>
            <w:b/>
            <w:noProof/>
            <w:sz w:val="18"/>
            <w:szCs w:val="18"/>
          </w:rPr>
          <w:t>ⅴ. 代码功能测试</w:t>
        </w:r>
        <w:r w:rsidR="009C1C1B" w:rsidRPr="009C1C1B">
          <w:rPr>
            <w:rFonts w:ascii="微软雅黑" w:hAnsi="微软雅黑"/>
            <w:b/>
            <w:noProof/>
            <w:webHidden/>
            <w:sz w:val="18"/>
            <w:szCs w:val="18"/>
          </w:rPr>
          <w:tab/>
        </w:r>
        <w:r w:rsidR="009C1C1B" w:rsidRPr="009C1C1B">
          <w:rPr>
            <w:rFonts w:ascii="微软雅黑" w:hAnsi="微软雅黑"/>
            <w:b/>
            <w:noProof/>
            <w:webHidden/>
            <w:sz w:val="18"/>
            <w:szCs w:val="18"/>
          </w:rPr>
          <w:fldChar w:fldCharType="begin"/>
        </w:r>
        <w:r w:rsidR="009C1C1B" w:rsidRPr="009C1C1B">
          <w:rPr>
            <w:rFonts w:ascii="微软雅黑" w:hAnsi="微软雅黑"/>
            <w:b/>
            <w:noProof/>
            <w:webHidden/>
            <w:sz w:val="18"/>
            <w:szCs w:val="18"/>
          </w:rPr>
          <w:instrText xml:space="preserve"> PAGEREF _Toc15046477 \h </w:instrText>
        </w:r>
        <w:r w:rsidR="009C1C1B" w:rsidRPr="009C1C1B">
          <w:rPr>
            <w:rFonts w:ascii="微软雅黑" w:hAnsi="微软雅黑"/>
            <w:b/>
            <w:noProof/>
            <w:webHidden/>
            <w:sz w:val="18"/>
            <w:szCs w:val="18"/>
          </w:rPr>
        </w:r>
        <w:r w:rsidR="009C1C1B" w:rsidRPr="009C1C1B">
          <w:rPr>
            <w:rFonts w:ascii="微软雅黑" w:hAnsi="微软雅黑"/>
            <w:b/>
            <w:noProof/>
            <w:webHidden/>
            <w:sz w:val="18"/>
            <w:szCs w:val="18"/>
          </w:rPr>
          <w:fldChar w:fldCharType="separate"/>
        </w:r>
        <w:r w:rsidR="00D73CC1">
          <w:rPr>
            <w:rFonts w:ascii="微软雅黑" w:hAnsi="微软雅黑"/>
            <w:b/>
            <w:noProof/>
            <w:webHidden/>
            <w:sz w:val="18"/>
            <w:szCs w:val="18"/>
          </w:rPr>
          <w:t>14</w:t>
        </w:r>
        <w:r w:rsidR="009C1C1B" w:rsidRPr="009C1C1B">
          <w:rPr>
            <w:rFonts w:ascii="微软雅黑" w:hAnsi="微软雅黑"/>
            <w:b/>
            <w:noProof/>
            <w:webHidden/>
            <w:sz w:val="18"/>
            <w:szCs w:val="18"/>
          </w:rPr>
          <w:fldChar w:fldCharType="end"/>
        </w:r>
      </w:hyperlink>
    </w:p>
    <w:p w14:paraId="2703220B" w14:textId="5A5EE1F5" w:rsidR="009C1C1B" w:rsidRPr="009C1C1B" w:rsidRDefault="009F5BCB">
      <w:pPr>
        <w:pStyle w:val="TOC1"/>
        <w:tabs>
          <w:tab w:val="right" w:leader="hyphen" w:pos="8296"/>
        </w:tabs>
        <w:rPr>
          <w:rFonts w:ascii="微软雅黑" w:hAnsi="微软雅黑"/>
          <w:b/>
          <w:noProof/>
          <w:sz w:val="18"/>
          <w:szCs w:val="18"/>
        </w:rPr>
      </w:pPr>
      <w:hyperlink w:anchor="_Toc15046478" w:history="1">
        <w:r w:rsidR="009C1C1B" w:rsidRPr="009C1C1B">
          <w:rPr>
            <w:rStyle w:val="af6"/>
            <w:rFonts w:ascii="微软雅黑" w:hAnsi="微软雅黑"/>
            <w:b/>
            <w:noProof/>
            <w:sz w:val="18"/>
            <w:szCs w:val="18"/>
          </w:rPr>
          <w:t>Ⅳ. 引用说明</w:t>
        </w:r>
        <w:r w:rsidR="009C1C1B" w:rsidRPr="009C1C1B">
          <w:rPr>
            <w:rFonts w:ascii="微软雅黑" w:hAnsi="微软雅黑"/>
            <w:b/>
            <w:noProof/>
            <w:webHidden/>
            <w:sz w:val="18"/>
            <w:szCs w:val="18"/>
          </w:rPr>
          <w:tab/>
        </w:r>
        <w:r w:rsidR="009C1C1B" w:rsidRPr="009C1C1B">
          <w:rPr>
            <w:rFonts w:ascii="微软雅黑" w:hAnsi="微软雅黑"/>
            <w:b/>
            <w:noProof/>
            <w:webHidden/>
            <w:sz w:val="18"/>
            <w:szCs w:val="18"/>
          </w:rPr>
          <w:fldChar w:fldCharType="begin"/>
        </w:r>
        <w:r w:rsidR="009C1C1B" w:rsidRPr="009C1C1B">
          <w:rPr>
            <w:rFonts w:ascii="微软雅黑" w:hAnsi="微软雅黑"/>
            <w:b/>
            <w:noProof/>
            <w:webHidden/>
            <w:sz w:val="18"/>
            <w:szCs w:val="18"/>
          </w:rPr>
          <w:instrText xml:space="preserve"> PAGEREF _Toc15046478 \h </w:instrText>
        </w:r>
        <w:r w:rsidR="009C1C1B" w:rsidRPr="009C1C1B">
          <w:rPr>
            <w:rFonts w:ascii="微软雅黑" w:hAnsi="微软雅黑"/>
            <w:b/>
            <w:noProof/>
            <w:webHidden/>
            <w:sz w:val="18"/>
            <w:szCs w:val="18"/>
          </w:rPr>
        </w:r>
        <w:r w:rsidR="009C1C1B" w:rsidRPr="009C1C1B">
          <w:rPr>
            <w:rFonts w:ascii="微软雅黑" w:hAnsi="微软雅黑"/>
            <w:b/>
            <w:noProof/>
            <w:webHidden/>
            <w:sz w:val="18"/>
            <w:szCs w:val="18"/>
          </w:rPr>
          <w:fldChar w:fldCharType="separate"/>
        </w:r>
        <w:r w:rsidR="00D73CC1">
          <w:rPr>
            <w:rFonts w:ascii="微软雅黑" w:hAnsi="微软雅黑"/>
            <w:b/>
            <w:noProof/>
            <w:webHidden/>
            <w:sz w:val="18"/>
            <w:szCs w:val="18"/>
          </w:rPr>
          <w:t>15</w:t>
        </w:r>
        <w:r w:rsidR="009C1C1B" w:rsidRPr="009C1C1B">
          <w:rPr>
            <w:rFonts w:ascii="微软雅黑" w:hAnsi="微软雅黑"/>
            <w:b/>
            <w:noProof/>
            <w:webHidden/>
            <w:sz w:val="18"/>
            <w:szCs w:val="18"/>
          </w:rPr>
          <w:fldChar w:fldCharType="end"/>
        </w:r>
      </w:hyperlink>
    </w:p>
    <w:p w14:paraId="3E3DD591" w14:textId="371BC9CA" w:rsidR="009C1C1B" w:rsidRPr="009C1C1B" w:rsidRDefault="009F5BCB">
      <w:pPr>
        <w:pStyle w:val="TOC2"/>
        <w:tabs>
          <w:tab w:val="right" w:leader="hyphen" w:pos="8296"/>
        </w:tabs>
        <w:rPr>
          <w:rFonts w:ascii="微软雅黑" w:hAnsi="微软雅黑"/>
          <w:b/>
          <w:noProof/>
          <w:sz w:val="18"/>
          <w:szCs w:val="18"/>
        </w:rPr>
      </w:pPr>
      <w:hyperlink w:anchor="_Toc15046479" w:history="1">
        <w:r w:rsidR="009C1C1B" w:rsidRPr="009C1C1B">
          <w:rPr>
            <w:rStyle w:val="af6"/>
            <w:rFonts w:ascii="微软雅黑" w:hAnsi="微软雅黑"/>
            <w:b/>
            <w:noProof/>
            <w:sz w:val="18"/>
            <w:szCs w:val="18"/>
          </w:rPr>
          <w:t>ⅰ. 技术参考资料</w:t>
        </w:r>
        <w:r w:rsidR="009C1C1B" w:rsidRPr="009C1C1B">
          <w:rPr>
            <w:rFonts w:ascii="微软雅黑" w:hAnsi="微软雅黑"/>
            <w:b/>
            <w:noProof/>
            <w:webHidden/>
            <w:sz w:val="18"/>
            <w:szCs w:val="18"/>
          </w:rPr>
          <w:tab/>
        </w:r>
        <w:r w:rsidR="009C1C1B" w:rsidRPr="009C1C1B">
          <w:rPr>
            <w:rFonts w:ascii="微软雅黑" w:hAnsi="微软雅黑"/>
            <w:b/>
            <w:noProof/>
            <w:webHidden/>
            <w:sz w:val="18"/>
            <w:szCs w:val="18"/>
          </w:rPr>
          <w:fldChar w:fldCharType="begin"/>
        </w:r>
        <w:r w:rsidR="009C1C1B" w:rsidRPr="009C1C1B">
          <w:rPr>
            <w:rFonts w:ascii="微软雅黑" w:hAnsi="微软雅黑"/>
            <w:b/>
            <w:noProof/>
            <w:webHidden/>
            <w:sz w:val="18"/>
            <w:szCs w:val="18"/>
          </w:rPr>
          <w:instrText xml:space="preserve"> PAGEREF _Toc15046479 \h </w:instrText>
        </w:r>
        <w:r w:rsidR="009C1C1B" w:rsidRPr="009C1C1B">
          <w:rPr>
            <w:rFonts w:ascii="微软雅黑" w:hAnsi="微软雅黑"/>
            <w:b/>
            <w:noProof/>
            <w:webHidden/>
            <w:sz w:val="18"/>
            <w:szCs w:val="18"/>
          </w:rPr>
        </w:r>
        <w:r w:rsidR="009C1C1B" w:rsidRPr="009C1C1B">
          <w:rPr>
            <w:rFonts w:ascii="微软雅黑" w:hAnsi="微软雅黑"/>
            <w:b/>
            <w:noProof/>
            <w:webHidden/>
            <w:sz w:val="18"/>
            <w:szCs w:val="18"/>
          </w:rPr>
          <w:fldChar w:fldCharType="separate"/>
        </w:r>
        <w:r w:rsidR="00D73CC1">
          <w:rPr>
            <w:rFonts w:ascii="微软雅黑" w:hAnsi="微软雅黑"/>
            <w:b/>
            <w:noProof/>
            <w:webHidden/>
            <w:sz w:val="18"/>
            <w:szCs w:val="18"/>
          </w:rPr>
          <w:t>15</w:t>
        </w:r>
        <w:r w:rsidR="009C1C1B" w:rsidRPr="009C1C1B">
          <w:rPr>
            <w:rFonts w:ascii="微软雅黑" w:hAnsi="微软雅黑"/>
            <w:b/>
            <w:noProof/>
            <w:webHidden/>
            <w:sz w:val="18"/>
            <w:szCs w:val="18"/>
          </w:rPr>
          <w:fldChar w:fldCharType="end"/>
        </w:r>
      </w:hyperlink>
    </w:p>
    <w:p w14:paraId="6536DFC9" w14:textId="1CD4EFCF" w:rsidR="009C1C1B" w:rsidRPr="009C1C1B" w:rsidRDefault="009F5BCB">
      <w:pPr>
        <w:pStyle w:val="TOC2"/>
        <w:tabs>
          <w:tab w:val="right" w:leader="hyphen" w:pos="8296"/>
        </w:tabs>
        <w:rPr>
          <w:rFonts w:ascii="微软雅黑" w:hAnsi="微软雅黑"/>
          <w:b/>
          <w:noProof/>
          <w:sz w:val="18"/>
          <w:szCs w:val="18"/>
        </w:rPr>
      </w:pPr>
      <w:hyperlink w:anchor="_Toc15046480" w:history="1">
        <w:r w:rsidR="009C1C1B" w:rsidRPr="009C1C1B">
          <w:rPr>
            <w:rStyle w:val="af6"/>
            <w:rFonts w:ascii="微软雅黑" w:hAnsi="微软雅黑"/>
            <w:b/>
            <w:noProof/>
            <w:sz w:val="18"/>
            <w:szCs w:val="18"/>
          </w:rPr>
          <w:t>ⅱ. 图像、音频素材</w:t>
        </w:r>
        <w:r w:rsidR="009C1C1B" w:rsidRPr="009C1C1B">
          <w:rPr>
            <w:rFonts w:ascii="微软雅黑" w:hAnsi="微软雅黑"/>
            <w:b/>
            <w:noProof/>
            <w:webHidden/>
            <w:sz w:val="18"/>
            <w:szCs w:val="18"/>
          </w:rPr>
          <w:tab/>
        </w:r>
        <w:r w:rsidR="009C1C1B" w:rsidRPr="009C1C1B">
          <w:rPr>
            <w:rFonts w:ascii="微软雅黑" w:hAnsi="微软雅黑"/>
            <w:b/>
            <w:noProof/>
            <w:webHidden/>
            <w:sz w:val="18"/>
            <w:szCs w:val="18"/>
          </w:rPr>
          <w:fldChar w:fldCharType="begin"/>
        </w:r>
        <w:r w:rsidR="009C1C1B" w:rsidRPr="009C1C1B">
          <w:rPr>
            <w:rFonts w:ascii="微软雅黑" w:hAnsi="微软雅黑"/>
            <w:b/>
            <w:noProof/>
            <w:webHidden/>
            <w:sz w:val="18"/>
            <w:szCs w:val="18"/>
          </w:rPr>
          <w:instrText xml:space="preserve"> PAGEREF _Toc15046480 \h </w:instrText>
        </w:r>
        <w:r w:rsidR="009C1C1B" w:rsidRPr="009C1C1B">
          <w:rPr>
            <w:rFonts w:ascii="微软雅黑" w:hAnsi="微软雅黑"/>
            <w:b/>
            <w:noProof/>
            <w:webHidden/>
            <w:sz w:val="18"/>
            <w:szCs w:val="18"/>
          </w:rPr>
        </w:r>
        <w:r w:rsidR="009C1C1B" w:rsidRPr="009C1C1B">
          <w:rPr>
            <w:rFonts w:ascii="微软雅黑" w:hAnsi="微软雅黑"/>
            <w:b/>
            <w:noProof/>
            <w:webHidden/>
            <w:sz w:val="18"/>
            <w:szCs w:val="18"/>
          </w:rPr>
          <w:fldChar w:fldCharType="separate"/>
        </w:r>
        <w:r w:rsidR="00D73CC1">
          <w:rPr>
            <w:rFonts w:ascii="微软雅黑" w:hAnsi="微软雅黑"/>
            <w:b/>
            <w:noProof/>
            <w:webHidden/>
            <w:sz w:val="18"/>
            <w:szCs w:val="18"/>
          </w:rPr>
          <w:t>16</w:t>
        </w:r>
        <w:r w:rsidR="009C1C1B" w:rsidRPr="009C1C1B">
          <w:rPr>
            <w:rFonts w:ascii="微软雅黑" w:hAnsi="微软雅黑"/>
            <w:b/>
            <w:noProof/>
            <w:webHidden/>
            <w:sz w:val="18"/>
            <w:szCs w:val="18"/>
          </w:rPr>
          <w:fldChar w:fldCharType="end"/>
        </w:r>
      </w:hyperlink>
    </w:p>
    <w:p w14:paraId="05340022" w14:textId="77777777" w:rsidR="008B66D3" w:rsidRPr="009C1C1B" w:rsidRDefault="00391864" w:rsidP="008E0A98">
      <w:pPr>
        <w:jc w:val="center"/>
        <w:rPr>
          <w:rFonts w:ascii="微软雅黑" w:hAnsi="微软雅黑"/>
          <w:b/>
          <w:sz w:val="18"/>
          <w:szCs w:val="18"/>
        </w:rPr>
      </w:pPr>
      <w:r w:rsidRPr="009C1C1B">
        <w:rPr>
          <w:rFonts w:ascii="微软雅黑" w:hAnsi="微软雅黑"/>
          <w:b/>
          <w:sz w:val="18"/>
          <w:szCs w:val="18"/>
        </w:rPr>
        <w:fldChar w:fldCharType="end"/>
      </w:r>
    </w:p>
    <w:p w14:paraId="36F5D139" w14:textId="77777777" w:rsidR="00CF2F74" w:rsidRDefault="00CF2F74" w:rsidP="00287C70">
      <w:pPr>
        <w:rPr>
          <w:b/>
          <w:sz w:val="32"/>
        </w:rPr>
      </w:pPr>
    </w:p>
    <w:p w14:paraId="0F684C61" w14:textId="77777777" w:rsidR="00A77056" w:rsidRDefault="00A77056" w:rsidP="00287C70">
      <w:pPr>
        <w:rPr>
          <w:b/>
          <w:sz w:val="32"/>
        </w:rPr>
      </w:pPr>
    </w:p>
    <w:p w14:paraId="2F46E275" w14:textId="77777777" w:rsidR="0045604F" w:rsidRDefault="00235ABB" w:rsidP="00695F7B">
      <w:pPr>
        <w:pStyle w:val="1"/>
      </w:pPr>
      <w:bookmarkStart w:id="1" w:name="_Toc14893181"/>
      <w:bookmarkStart w:id="2" w:name="_Toc14893439"/>
      <w:bookmarkStart w:id="3" w:name="_Toc15046459"/>
      <w:r w:rsidRPr="00235ABB">
        <w:rPr>
          <w:rFonts w:hint="eastAsia"/>
        </w:rPr>
        <w:t>Ⅰ</w:t>
      </w:r>
      <w:r w:rsidR="00AB2FA2">
        <w:rPr>
          <w:rFonts w:hint="eastAsia"/>
        </w:rPr>
        <w:t>.</w:t>
      </w:r>
      <w:r>
        <w:rPr>
          <w:rFonts w:hint="eastAsia"/>
        </w:rPr>
        <w:t xml:space="preserve"> </w:t>
      </w:r>
      <w:r w:rsidR="00592C35">
        <w:rPr>
          <w:rFonts w:hint="eastAsia"/>
        </w:rPr>
        <w:t>基</w:t>
      </w:r>
      <w:r w:rsidR="00EA5A10">
        <w:rPr>
          <w:rFonts w:hint="eastAsia"/>
        </w:rPr>
        <w:t>本</w:t>
      </w:r>
      <w:r w:rsidR="00592C35">
        <w:rPr>
          <w:rFonts w:hint="eastAsia"/>
        </w:rPr>
        <w:t>信息</w:t>
      </w:r>
      <w:bookmarkStart w:id="4" w:name="_GoBack"/>
      <w:bookmarkEnd w:id="1"/>
      <w:bookmarkEnd w:id="2"/>
      <w:bookmarkEnd w:id="3"/>
      <w:bookmarkEnd w:id="4"/>
    </w:p>
    <w:p w14:paraId="4D6A6557" w14:textId="77777777" w:rsidR="00EE1A01" w:rsidRDefault="00B974E8" w:rsidP="009B05C1">
      <w:pPr>
        <w:pStyle w:val="ad"/>
      </w:pPr>
      <w:bookmarkStart w:id="5" w:name="_Toc14893182"/>
      <w:bookmarkStart w:id="6" w:name="_Toc14893440"/>
      <w:bookmarkStart w:id="7" w:name="_Toc15046460"/>
      <w:r w:rsidRPr="00B974E8">
        <w:rPr>
          <w:rFonts w:hint="eastAsia"/>
        </w:rPr>
        <w:t>ⅰ</w:t>
      </w:r>
      <w:r>
        <w:rPr>
          <w:rFonts w:hint="eastAsia"/>
        </w:rPr>
        <w:t>.</w:t>
      </w:r>
      <w:r>
        <w:t xml:space="preserve"> </w:t>
      </w:r>
      <w:r w:rsidR="00F97A78">
        <w:rPr>
          <w:rFonts w:hint="eastAsia"/>
        </w:rPr>
        <w:t>开发环境</w:t>
      </w:r>
      <w:bookmarkEnd w:id="5"/>
      <w:bookmarkEnd w:id="6"/>
      <w:bookmarkEnd w:id="7"/>
    </w:p>
    <w:p w14:paraId="05BE9559" w14:textId="77777777" w:rsidR="000953EA" w:rsidRDefault="0041421A" w:rsidP="0041421A">
      <w:pPr>
        <w:rPr>
          <w:rFonts w:ascii="微软雅黑" w:hAnsi="微软雅黑"/>
          <w:sz w:val="22"/>
        </w:rPr>
      </w:pPr>
      <w:r>
        <w:rPr>
          <w:rFonts w:ascii="微软雅黑" w:hAnsi="微软雅黑"/>
          <w:sz w:val="22"/>
        </w:rPr>
        <w:tab/>
      </w:r>
      <w:r w:rsidRPr="009B05C1">
        <w:rPr>
          <w:rFonts w:ascii="微软雅黑" w:hAnsi="微软雅黑" w:hint="eastAsia"/>
          <w:b/>
          <w:bCs/>
          <w:sz w:val="22"/>
        </w:rPr>
        <w:t>操作系统：</w:t>
      </w:r>
      <w:r w:rsidRPr="0092464E">
        <w:rPr>
          <w:rFonts w:ascii="微软雅黑" w:hAnsi="微软雅黑"/>
          <w:sz w:val="22"/>
        </w:rPr>
        <w:t>Windows 10</w:t>
      </w:r>
    </w:p>
    <w:p w14:paraId="7B742988" w14:textId="77777777" w:rsidR="0041421A" w:rsidRPr="0092464E" w:rsidRDefault="0060012D" w:rsidP="00A14B1A">
      <w:pPr>
        <w:rPr>
          <w:rFonts w:ascii="微软雅黑" w:hAnsi="微软雅黑"/>
          <w:sz w:val="22"/>
        </w:rPr>
      </w:pPr>
      <w:r w:rsidRPr="009B05C1">
        <w:rPr>
          <w:rFonts w:ascii="微软雅黑" w:hAnsi="微软雅黑"/>
          <w:b/>
          <w:bCs/>
          <w:sz w:val="22"/>
        </w:rPr>
        <w:tab/>
      </w:r>
      <w:r w:rsidR="0041421A" w:rsidRPr="009B05C1">
        <w:rPr>
          <w:rFonts w:ascii="微软雅黑" w:hAnsi="微软雅黑"/>
          <w:b/>
          <w:bCs/>
          <w:sz w:val="22"/>
        </w:rPr>
        <w:t>系统类型：</w:t>
      </w:r>
      <w:r w:rsidR="0041421A" w:rsidRPr="0092464E">
        <w:rPr>
          <w:rFonts w:ascii="微软雅黑" w:hAnsi="微软雅黑"/>
          <w:sz w:val="22"/>
        </w:rPr>
        <w:t>64位操作系统，基于x64的处理器</w:t>
      </w:r>
    </w:p>
    <w:p w14:paraId="326A3B12" w14:textId="77777777" w:rsidR="0041421A" w:rsidRPr="009B05C1" w:rsidRDefault="0041421A" w:rsidP="0041421A">
      <w:pPr>
        <w:rPr>
          <w:rFonts w:ascii="微软雅黑" w:hAnsi="微软雅黑"/>
          <w:sz w:val="22"/>
        </w:rPr>
      </w:pPr>
      <w:r w:rsidRPr="0092464E">
        <w:rPr>
          <w:rFonts w:ascii="微软雅黑" w:hAnsi="微软雅黑"/>
          <w:sz w:val="22"/>
        </w:rPr>
        <w:tab/>
      </w:r>
      <w:r w:rsidR="00997C5E">
        <w:rPr>
          <w:rFonts w:ascii="微软雅黑" w:hAnsi="微软雅黑" w:hint="eastAsia"/>
          <w:b/>
          <w:bCs/>
          <w:sz w:val="22"/>
        </w:rPr>
        <w:t>游戏引擎：</w:t>
      </w:r>
      <w:r w:rsidR="00EA70C4" w:rsidRPr="009B05C1">
        <w:rPr>
          <w:rFonts w:ascii="微软雅黑" w:hAnsi="微软雅黑"/>
          <w:sz w:val="22"/>
        </w:rPr>
        <w:t xml:space="preserve">Cocos Creator </w:t>
      </w:r>
      <w:r w:rsidR="00F72694" w:rsidRPr="009B05C1">
        <w:rPr>
          <w:rFonts w:ascii="微软雅黑" w:hAnsi="微软雅黑"/>
          <w:sz w:val="22"/>
        </w:rPr>
        <w:t>v2.0.10</w:t>
      </w:r>
    </w:p>
    <w:p w14:paraId="3068F456" w14:textId="77777777" w:rsidR="002A6AC9" w:rsidRPr="009B05C1" w:rsidRDefault="002A6AC9" w:rsidP="0041421A">
      <w:pPr>
        <w:rPr>
          <w:rFonts w:ascii="微软雅黑" w:hAnsi="微软雅黑"/>
          <w:sz w:val="22"/>
        </w:rPr>
      </w:pPr>
      <w:r>
        <w:rPr>
          <w:rFonts w:ascii="微软雅黑" w:hAnsi="微软雅黑"/>
          <w:b/>
          <w:bCs/>
          <w:sz w:val="22"/>
        </w:rPr>
        <w:tab/>
      </w:r>
      <w:r>
        <w:rPr>
          <w:rFonts w:ascii="微软雅黑" w:hAnsi="微软雅黑" w:hint="eastAsia"/>
          <w:b/>
          <w:bCs/>
          <w:sz w:val="22"/>
        </w:rPr>
        <w:t>开发平台</w:t>
      </w:r>
      <w:r w:rsidR="00E57EBD">
        <w:rPr>
          <w:rFonts w:ascii="微软雅黑" w:hAnsi="微软雅黑" w:hint="eastAsia"/>
          <w:b/>
          <w:bCs/>
          <w:sz w:val="22"/>
        </w:rPr>
        <w:t>：</w:t>
      </w:r>
      <w:proofErr w:type="gramStart"/>
      <w:r w:rsidR="00142922" w:rsidRPr="009B05C1">
        <w:rPr>
          <w:rFonts w:ascii="微软雅黑" w:hAnsi="微软雅黑" w:hint="eastAsia"/>
          <w:sz w:val="22"/>
        </w:rPr>
        <w:t>微信开发者工具</w:t>
      </w:r>
      <w:proofErr w:type="gramEnd"/>
      <w:r w:rsidR="00F81E08" w:rsidRPr="009B05C1">
        <w:rPr>
          <w:rFonts w:ascii="微软雅黑" w:hAnsi="微软雅黑" w:hint="eastAsia"/>
          <w:sz w:val="22"/>
        </w:rPr>
        <w:t xml:space="preserve"> </w:t>
      </w:r>
      <w:r w:rsidR="00F81E08" w:rsidRPr="009B05C1">
        <w:rPr>
          <w:rFonts w:ascii="微软雅黑" w:hAnsi="微软雅黑"/>
          <w:sz w:val="22"/>
        </w:rPr>
        <w:t>Stable v1.02.1904090</w:t>
      </w:r>
    </w:p>
    <w:p w14:paraId="45725611" w14:textId="77777777" w:rsidR="00930F52" w:rsidRPr="009B05C1" w:rsidRDefault="00930F52" w:rsidP="00930F52">
      <w:pPr>
        <w:ind w:firstLine="420"/>
        <w:rPr>
          <w:rFonts w:ascii="微软雅黑" w:hAnsi="微软雅黑"/>
          <w:sz w:val="22"/>
        </w:rPr>
      </w:pPr>
      <w:r w:rsidRPr="00E63559">
        <w:rPr>
          <w:rFonts w:ascii="微软雅黑" w:hAnsi="微软雅黑" w:hint="eastAsia"/>
          <w:b/>
          <w:bCs/>
          <w:sz w:val="22"/>
        </w:rPr>
        <w:t>文本编辑器</w:t>
      </w:r>
      <w:r w:rsidRPr="00E63559">
        <w:rPr>
          <w:rFonts w:ascii="微软雅黑" w:hAnsi="微软雅黑"/>
          <w:b/>
          <w:bCs/>
          <w:sz w:val="22"/>
        </w:rPr>
        <w:t>：</w:t>
      </w:r>
      <w:r w:rsidRPr="009B05C1">
        <w:rPr>
          <w:rFonts w:ascii="微软雅黑" w:hAnsi="微软雅黑"/>
          <w:sz w:val="22"/>
        </w:rPr>
        <w:t>Visual Studio Code</w:t>
      </w:r>
    </w:p>
    <w:p w14:paraId="4E5CA750" w14:textId="77777777" w:rsidR="002D2609" w:rsidRPr="00EE1A01" w:rsidRDefault="002D2609" w:rsidP="00EE1A01"/>
    <w:p w14:paraId="538B796F" w14:textId="77777777" w:rsidR="0059402B" w:rsidRDefault="00B12CA5" w:rsidP="00B974E8">
      <w:pPr>
        <w:pStyle w:val="ad"/>
      </w:pPr>
      <w:bookmarkStart w:id="8" w:name="_Toc14893183"/>
      <w:bookmarkStart w:id="9" w:name="_Toc14893441"/>
      <w:bookmarkStart w:id="10" w:name="_Toc15046461"/>
      <w:r w:rsidRPr="00CD4A34">
        <w:rPr>
          <w:rFonts w:hint="eastAsia"/>
        </w:rPr>
        <w:t>ⅱ</w:t>
      </w:r>
      <w:r>
        <w:rPr>
          <w:rFonts w:hint="eastAsia"/>
        </w:rPr>
        <w:t>.</w:t>
      </w:r>
      <w:r>
        <w:t xml:space="preserve"> </w:t>
      </w:r>
      <w:r w:rsidR="00B974E8">
        <w:rPr>
          <w:rFonts w:hint="eastAsia"/>
        </w:rPr>
        <w:t>成员分工</w:t>
      </w:r>
      <w:bookmarkEnd w:id="8"/>
      <w:bookmarkEnd w:id="9"/>
      <w:bookmarkEnd w:id="10"/>
    </w:p>
    <w:p w14:paraId="28BE7B35" w14:textId="77777777" w:rsidR="00452BE3" w:rsidRPr="00452BE3" w:rsidRDefault="00452BE3" w:rsidP="00452BE3"/>
    <w:tbl>
      <w:tblPr>
        <w:tblStyle w:val="4-5"/>
        <w:tblW w:w="0" w:type="auto"/>
        <w:tblLayout w:type="fixed"/>
        <w:tblLook w:val="04A0" w:firstRow="1" w:lastRow="0" w:firstColumn="1" w:lastColumn="0" w:noHBand="0" w:noVBand="1"/>
      </w:tblPr>
      <w:tblGrid>
        <w:gridCol w:w="846"/>
        <w:gridCol w:w="1559"/>
        <w:gridCol w:w="2552"/>
        <w:gridCol w:w="3339"/>
      </w:tblGrid>
      <w:tr w:rsidR="003171BC" w14:paraId="6AD89659" w14:textId="77777777" w:rsidTr="00317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E89589A" w14:textId="77777777" w:rsidR="00E750B7" w:rsidRDefault="008847D6" w:rsidP="00826E29">
            <w:pPr>
              <w:jc w:val="center"/>
            </w:pPr>
            <w:r>
              <w:rPr>
                <w:rFonts w:hint="eastAsia"/>
              </w:rPr>
              <w:t>姓名</w:t>
            </w:r>
          </w:p>
        </w:tc>
        <w:tc>
          <w:tcPr>
            <w:tcW w:w="1559" w:type="dxa"/>
          </w:tcPr>
          <w:p w14:paraId="6618D632" w14:textId="77777777" w:rsidR="00E750B7" w:rsidRDefault="00357ABA" w:rsidP="00826E29">
            <w:pPr>
              <w:jc w:val="center"/>
              <w:cnfStyle w:val="100000000000" w:firstRow="1" w:lastRow="0" w:firstColumn="0" w:lastColumn="0" w:oddVBand="0" w:evenVBand="0" w:oddHBand="0" w:evenHBand="0" w:firstRowFirstColumn="0" w:firstRowLastColumn="0" w:lastRowFirstColumn="0" w:lastRowLastColumn="0"/>
            </w:pPr>
            <w:r>
              <w:rPr>
                <w:rFonts w:hint="eastAsia"/>
              </w:rPr>
              <w:t>学号</w:t>
            </w:r>
          </w:p>
        </w:tc>
        <w:tc>
          <w:tcPr>
            <w:tcW w:w="2552" w:type="dxa"/>
          </w:tcPr>
          <w:p w14:paraId="61DE3C97" w14:textId="77777777" w:rsidR="00E750B7" w:rsidRDefault="00357ABA" w:rsidP="00826E29">
            <w:pPr>
              <w:jc w:val="center"/>
              <w:cnfStyle w:val="100000000000" w:firstRow="1" w:lastRow="0" w:firstColumn="0" w:lastColumn="0" w:oddVBand="0" w:evenVBand="0" w:oddHBand="0" w:evenHBand="0" w:firstRowFirstColumn="0" w:firstRowLastColumn="0" w:lastRowFirstColumn="0" w:lastRowLastColumn="0"/>
            </w:pPr>
            <w:r>
              <w:rPr>
                <w:rFonts w:hint="eastAsia"/>
              </w:rPr>
              <w:t>邮箱</w:t>
            </w:r>
          </w:p>
        </w:tc>
        <w:tc>
          <w:tcPr>
            <w:tcW w:w="3339" w:type="dxa"/>
          </w:tcPr>
          <w:p w14:paraId="25C7536F" w14:textId="77777777" w:rsidR="00E750B7" w:rsidRDefault="00357ABA" w:rsidP="00826E29">
            <w:pPr>
              <w:jc w:val="center"/>
              <w:cnfStyle w:val="100000000000" w:firstRow="1" w:lastRow="0" w:firstColumn="0" w:lastColumn="0" w:oddVBand="0" w:evenVBand="0" w:oddHBand="0" w:evenHBand="0" w:firstRowFirstColumn="0" w:firstRowLastColumn="0" w:lastRowFirstColumn="0" w:lastRowLastColumn="0"/>
            </w:pPr>
            <w:r>
              <w:rPr>
                <w:rFonts w:hint="eastAsia"/>
              </w:rPr>
              <w:t>分工</w:t>
            </w:r>
          </w:p>
        </w:tc>
      </w:tr>
      <w:tr w:rsidR="003171BC" w14:paraId="17477A2B" w14:textId="77777777" w:rsidTr="00317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20CCA0C" w14:textId="77777777" w:rsidR="00E750B7" w:rsidRDefault="00B52023" w:rsidP="00826E29">
            <w:pPr>
              <w:jc w:val="center"/>
            </w:pPr>
            <w:r>
              <w:rPr>
                <w:rFonts w:hint="eastAsia"/>
              </w:rPr>
              <w:t>黄</w:t>
            </w:r>
            <w:r>
              <w:rPr>
                <w:rFonts w:hint="eastAsia"/>
              </w:rPr>
              <w:t xml:space="preserve"> </w:t>
            </w:r>
            <w:r w:rsidR="0096075C">
              <w:rPr>
                <w:rFonts w:hint="eastAsia"/>
              </w:rPr>
              <w:t>翔</w:t>
            </w:r>
          </w:p>
        </w:tc>
        <w:tc>
          <w:tcPr>
            <w:tcW w:w="1559" w:type="dxa"/>
          </w:tcPr>
          <w:p w14:paraId="0FAFEFA0" w14:textId="77777777" w:rsidR="00E750B7" w:rsidRPr="009661A2" w:rsidRDefault="00367FDB" w:rsidP="00826E29">
            <w:pPr>
              <w:jc w:val="center"/>
              <w:cnfStyle w:val="000000100000" w:firstRow="0" w:lastRow="0" w:firstColumn="0" w:lastColumn="0" w:oddVBand="0" w:evenVBand="0" w:oddHBand="1" w:evenHBand="0" w:firstRowFirstColumn="0" w:firstRowLastColumn="0" w:lastRowFirstColumn="0" w:lastRowLastColumn="0"/>
              <w:rPr>
                <w:rFonts w:ascii="微软雅黑" w:hAnsi="微软雅黑"/>
                <w:sz w:val="20"/>
                <w:szCs w:val="21"/>
              </w:rPr>
            </w:pPr>
            <w:r w:rsidRPr="009661A2">
              <w:rPr>
                <w:rFonts w:ascii="微软雅黑" w:hAnsi="微软雅黑" w:hint="eastAsia"/>
                <w:sz w:val="20"/>
                <w:szCs w:val="21"/>
              </w:rPr>
              <w:t>2</w:t>
            </w:r>
            <w:r w:rsidRPr="009661A2">
              <w:rPr>
                <w:rFonts w:ascii="微软雅黑" w:hAnsi="微软雅黑"/>
                <w:sz w:val="20"/>
                <w:szCs w:val="21"/>
              </w:rPr>
              <w:t>017013570</w:t>
            </w:r>
          </w:p>
        </w:tc>
        <w:tc>
          <w:tcPr>
            <w:tcW w:w="2552" w:type="dxa"/>
          </w:tcPr>
          <w:p w14:paraId="6B88889E" w14:textId="77777777" w:rsidR="00E750B7" w:rsidRPr="009661A2" w:rsidRDefault="00992BDC" w:rsidP="00826E29">
            <w:pPr>
              <w:jc w:val="center"/>
              <w:cnfStyle w:val="000000100000" w:firstRow="0" w:lastRow="0" w:firstColumn="0" w:lastColumn="0" w:oddVBand="0" w:evenVBand="0" w:oddHBand="1" w:evenHBand="0" w:firstRowFirstColumn="0" w:firstRowLastColumn="0" w:lastRowFirstColumn="0" w:lastRowLastColumn="0"/>
              <w:rPr>
                <w:rFonts w:ascii="微软雅黑" w:hAnsi="微软雅黑"/>
                <w:sz w:val="20"/>
                <w:szCs w:val="21"/>
              </w:rPr>
            </w:pPr>
            <w:r w:rsidRPr="009661A2">
              <w:rPr>
                <w:rFonts w:ascii="微软雅黑" w:hAnsi="微软雅黑"/>
                <w:sz w:val="20"/>
                <w:szCs w:val="21"/>
              </w:rPr>
              <w:t>wish142857@163.com</w:t>
            </w:r>
          </w:p>
        </w:tc>
        <w:tc>
          <w:tcPr>
            <w:tcW w:w="3339" w:type="dxa"/>
          </w:tcPr>
          <w:p w14:paraId="6FEDF7C7" w14:textId="77777777" w:rsidR="00E750B7" w:rsidRPr="005D3D87" w:rsidRDefault="00AF2B98" w:rsidP="00826E29">
            <w:pPr>
              <w:jc w:val="center"/>
              <w:cnfStyle w:val="000000100000" w:firstRow="0" w:lastRow="0" w:firstColumn="0" w:lastColumn="0" w:oddVBand="0" w:evenVBand="0" w:oddHBand="1" w:evenHBand="0" w:firstRowFirstColumn="0" w:firstRowLastColumn="0" w:lastRowFirstColumn="0" w:lastRowLastColumn="0"/>
              <w:rPr>
                <w:rFonts w:ascii="微软雅黑" w:hAnsi="微软雅黑"/>
                <w:sz w:val="20"/>
                <w:szCs w:val="21"/>
              </w:rPr>
            </w:pPr>
            <w:r w:rsidRPr="005D3D87">
              <w:rPr>
                <w:rFonts w:ascii="微软雅黑" w:hAnsi="微软雅黑" w:hint="eastAsia"/>
                <w:sz w:val="20"/>
                <w:szCs w:val="21"/>
              </w:rPr>
              <w:t>游戏</w:t>
            </w:r>
            <w:r w:rsidR="00E1523E" w:rsidRPr="005D3D87">
              <w:rPr>
                <w:rFonts w:ascii="微软雅黑" w:hAnsi="微软雅黑" w:hint="eastAsia"/>
                <w:sz w:val="20"/>
                <w:szCs w:val="21"/>
              </w:rPr>
              <w:t>设计</w:t>
            </w:r>
            <w:r w:rsidR="00B5728A" w:rsidRPr="005D3D87">
              <w:rPr>
                <w:rFonts w:ascii="微软雅黑" w:hAnsi="微软雅黑" w:hint="eastAsia"/>
                <w:sz w:val="20"/>
                <w:szCs w:val="21"/>
              </w:rPr>
              <w:t xml:space="preserve"> </w:t>
            </w:r>
            <w:r w:rsidR="00B5728A" w:rsidRPr="005D3D87">
              <w:rPr>
                <w:rFonts w:ascii="微软雅黑" w:hAnsi="微软雅黑"/>
                <w:sz w:val="20"/>
                <w:szCs w:val="21"/>
              </w:rPr>
              <w:t>/</w:t>
            </w:r>
            <w:r w:rsidR="00282F6A" w:rsidRPr="005D3D87">
              <w:rPr>
                <w:rFonts w:ascii="微软雅黑" w:hAnsi="微软雅黑"/>
                <w:sz w:val="20"/>
                <w:szCs w:val="21"/>
              </w:rPr>
              <w:t xml:space="preserve"> </w:t>
            </w:r>
            <w:r w:rsidR="00676FAA" w:rsidRPr="005D3D87">
              <w:rPr>
                <w:rFonts w:ascii="微软雅黑" w:hAnsi="微软雅黑" w:hint="eastAsia"/>
                <w:sz w:val="20"/>
                <w:szCs w:val="21"/>
              </w:rPr>
              <w:t>游戏</w:t>
            </w:r>
            <w:r w:rsidR="001522D2" w:rsidRPr="005D3D87">
              <w:rPr>
                <w:rFonts w:ascii="微软雅黑" w:hAnsi="微软雅黑" w:hint="eastAsia"/>
                <w:sz w:val="20"/>
                <w:szCs w:val="21"/>
              </w:rPr>
              <w:t>框架</w:t>
            </w:r>
            <w:r w:rsidR="002047CB" w:rsidRPr="005D3D87">
              <w:rPr>
                <w:rFonts w:ascii="微软雅黑" w:hAnsi="微软雅黑" w:hint="eastAsia"/>
                <w:sz w:val="20"/>
                <w:szCs w:val="21"/>
              </w:rPr>
              <w:t xml:space="preserve"> </w:t>
            </w:r>
            <w:r w:rsidR="002047CB" w:rsidRPr="005D3D87">
              <w:rPr>
                <w:rFonts w:ascii="微软雅黑" w:hAnsi="微软雅黑"/>
                <w:sz w:val="20"/>
                <w:szCs w:val="21"/>
              </w:rPr>
              <w:t xml:space="preserve">/ </w:t>
            </w:r>
            <w:r w:rsidR="002047CB" w:rsidRPr="005D3D87">
              <w:rPr>
                <w:rFonts w:ascii="微软雅黑" w:hAnsi="微软雅黑" w:hint="eastAsia"/>
                <w:sz w:val="20"/>
                <w:szCs w:val="21"/>
              </w:rPr>
              <w:t xml:space="preserve">界面设计 </w:t>
            </w:r>
            <w:r w:rsidR="002047CB" w:rsidRPr="005D3D87">
              <w:rPr>
                <w:rFonts w:ascii="微软雅黑" w:hAnsi="微软雅黑"/>
                <w:sz w:val="20"/>
                <w:szCs w:val="21"/>
              </w:rPr>
              <w:t xml:space="preserve">/ </w:t>
            </w:r>
            <w:r w:rsidR="002047CB" w:rsidRPr="005D3D87">
              <w:rPr>
                <w:rFonts w:ascii="微软雅黑" w:hAnsi="微软雅黑" w:hint="eastAsia"/>
                <w:sz w:val="20"/>
                <w:szCs w:val="21"/>
              </w:rPr>
              <w:t>排行</w:t>
            </w:r>
            <w:proofErr w:type="gramStart"/>
            <w:r w:rsidR="002047CB" w:rsidRPr="005D3D87">
              <w:rPr>
                <w:rFonts w:ascii="微软雅黑" w:hAnsi="微软雅黑" w:hint="eastAsia"/>
                <w:sz w:val="20"/>
                <w:szCs w:val="21"/>
              </w:rPr>
              <w:t>榜设计</w:t>
            </w:r>
            <w:proofErr w:type="gramEnd"/>
            <w:r w:rsidR="002047CB" w:rsidRPr="005D3D87">
              <w:rPr>
                <w:rFonts w:ascii="微软雅黑" w:hAnsi="微软雅黑" w:hint="eastAsia"/>
                <w:sz w:val="20"/>
                <w:szCs w:val="21"/>
              </w:rPr>
              <w:t xml:space="preserve"> /</w:t>
            </w:r>
            <w:r w:rsidR="002047CB" w:rsidRPr="005D3D87">
              <w:rPr>
                <w:rFonts w:ascii="微软雅黑" w:hAnsi="微软雅黑"/>
                <w:sz w:val="20"/>
                <w:szCs w:val="21"/>
              </w:rPr>
              <w:t xml:space="preserve"> </w:t>
            </w:r>
            <w:r w:rsidR="002047CB" w:rsidRPr="005D3D87">
              <w:rPr>
                <w:rFonts w:ascii="微软雅黑" w:hAnsi="微软雅黑" w:hint="eastAsia"/>
                <w:sz w:val="20"/>
                <w:szCs w:val="21"/>
              </w:rPr>
              <w:t>报告撰写</w:t>
            </w:r>
          </w:p>
        </w:tc>
      </w:tr>
      <w:tr w:rsidR="00E750B7" w14:paraId="7166A115" w14:textId="77777777" w:rsidTr="003171BC">
        <w:tc>
          <w:tcPr>
            <w:cnfStyle w:val="001000000000" w:firstRow="0" w:lastRow="0" w:firstColumn="1" w:lastColumn="0" w:oddVBand="0" w:evenVBand="0" w:oddHBand="0" w:evenHBand="0" w:firstRowFirstColumn="0" w:firstRowLastColumn="0" w:lastRowFirstColumn="0" w:lastRowLastColumn="0"/>
            <w:tcW w:w="846" w:type="dxa"/>
          </w:tcPr>
          <w:p w14:paraId="2C267440" w14:textId="77777777" w:rsidR="00E750B7" w:rsidRDefault="0096075C" w:rsidP="00826E29">
            <w:pPr>
              <w:jc w:val="center"/>
            </w:pPr>
            <w:r>
              <w:rPr>
                <w:rFonts w:hint="eastAsia"/>
              </w:rPr>
              <w:t>从业</w:t>
            </w:r>
            <w:proofErr w:type="gramStart"/>
            <w:r>
              <w:rPr>
                <w:rFonts w:hint="eastAsia"/>
              </w:rPr>
              <w:t>臻</w:t>
            </w:r>
            <w:proofErr w:type="gramEnd"/>
          </w:p>
        </w:tc>
        <w:tc>
          <w:tcPr>
            <w:tcW w:w="1559" w:type="dxa"/>
          </w:tcPr>
          <w:p w14:paraId="5A4690AB" w14:textId="77777777" w:rsidR="00E750B7" w:rsidRPr="009661A2" w:rsidRDefault="00CD7CBD" w:rsidP="00826E29">
            <w:pPr>
              <w:jc w:val="center"/>
              <w:cnfStyle w:val="000000000000" w:firstRow="0" w:lastRow="0" w:firstColumn="0" w:lastColumn="0" w:oddVBand="0" w:evenVBand="0" w:oddHBand="0" w:evenHBand="0" w:firstRowFirstColumn="0" w:firstRowLastColumn="0" w:lastRowFirstColumn="0" w:lastRowLastColumn="0"/>
              <w:rPr>
                <w:rFonts w:ascii="微软雅黑" w:hAnsi="微软雅黑"/>
                <w:sz w:val="20"/>
                <w:szCs w:val="21"/>
              </w:rPr>
            </w:pPr>
            <w:r w:rsidRPr="009661A2">
              <w:rPr>
                <w:rFonts w:ascii="微软雅黑" w:hAnsi="微软雅黑" w:hint="eastAsia"/>
                <w:sz w:val="20"/>
                <w:szCs w:val="21"/>
              </w:rPr>
              <w:t>2</w:t>
            </w:r>
            <w:r w:rsidRPr="009661A2">
              <w:rPr>
                <w:rFonts w:ascii="微软雅黑" w:hAnsi="微软雅黑"/>
                <w:sz w:val="20"/>
                <w:szCs w:val="21"/>
              </w:rPr>
              <w:t>017013599</w:t>
            </w:r>
          </w:p>
        </w:tc>
        <w:tc>
          <w:tcPr>
            <w:tcW w:w="2552" w:type="dxa"/>
          </w:tcPr>
          <w:p w14:paraId="6028CCA8" w14:textId="77777777" w:rsidR="00E750B7" w:rsidRPr="009661A2" w:rsidRDefault="00A90687" w:rsidP="00826E29">
            <w:pPr>
              <w:jc w:val="center"/>
              <w:cnfStyle w:val="000000000000" w:firstRow="0" w:lastRow="0" w:firstColumn="0" w:lastColumn="0" w:oddVBand="0" w:evenVBand="0" w:oddHBand="0" w:evenHBand="0" w:firstRowFirstColumn="0" w:firstRowLastColumn="0" w:lastRowFirstColumn="0" w:lastRowLastColumn="0"/>
              <w:rPr>
                <w:rFonts w:ascii="微软雅黑" w:hAnsi="微软雅黑"/>
                <w:sz w:val="20"/>
                <w:szCs w:val="21"/>
              </w:rPr>
            </w:pPr>
            <w:r w:rsidRPr="009661A2">
              <w:rPr>
                <w:rFonts w:ascii="微软雅黑" w:hAnsi="微软雅黑"/>
                <w:sz w:val="20"/>
                <w:szCs w:val="21"/>
              </w:rPr>
              <w:t>13601632596@163.com</w:t>
            </w:r>
          </w:p>
        </w:tc>
        <w:tc>
          <w:tcPr>
            <w:tcW w:w="3339" w:type="dxa"/>
          </w:tcPr>
          <w:p w14:paraId="18402F63" w14:textId="77777777" w:rsidR="00E750B7" w:rsidRPr="005D3D87" w:rsidRDefault="00264774" w:rsidP="00826E29">
            <w:pPr>
              <w:jc w:val="center"/>
              <w:cnfStyle w:val="000000000000" w:firstRow="0" w:lastRow="0" w:firstColumn="0" w:lastColumn="0" w:oddVBand="0" w:evenVBand="0" w:oddHBand="0" w:evenHBand="0" w:firstRowFirstColumn="0" w:firstRowLastColumn="0" w:lastRowFirstColumn="0" w:lastRowLastColumn="0"/>
              <w:rPr>
                <w:rFonts w:ascii="微软雅黑" w:hAnsi="微软雅黑"/>
                <w:sz w:val="20"/>
                <w:szCs w:val="21"/>
              </w:rPr>
            </w:pPr>
            <w:r w:rsidRPr="005D3D87">
              <w:rPr>
                <w:rFonts w:ascii="微软雅黑" w:hAnsi="微软雅黑" w:hint="eastAsia"/>
                <w:sz w:val="20"/>
                <w:szCs w:val="21"/>
              </w:rPr>
              <w:t xml:space="preserve">游戏设计 </w:t>
            </w:r>
            <w:r w:rsidR="00F84797" w:rsidRPr="005D3D87">
              <w:rPr>
                <w:rFonts w:ascii="微软雅黑" w:hAnsi="微软雅黑" w:hint="eastAsia"/>
                <w:sz w:val="20"/>
                <w:szCs w:val="21"/>
              </w:rPr>
              <w:t>/</w:t>
            </w:r>
            <w:r w:rsidR="00F84797" w:rsidRPr="005D3D87">
              <w:rPr>
                <w:rFonts w:ascii="微软雅黑" w:hAnsi="微软雅黑"/>
                <w:sz w:val="20"/>
                <w:szCs w:val="21"/>
              </w:rPr>
              <w:t xml:space="preserve"> </w:t>
            </w:r>
            <w:r w:rsidR="0097414C" w:rsidRPr="005D3D87">
              <w:rPr>
                <w:rFonts w:ascii="微软雅黑" w:hAnsi="微软雅黑" w:hint="eastAsia"/>
                <w:sz w:val="20"/>
                <w:szCs w:val="21"/>
              </w:rPr>
              <w:t>游戏逻辑</w:t>
            </w:r>
            <w:r w:rsidR="0097414C" w:rsidRPr="005D3D87">
              <w:rPr>
                <w:rFonts w:ascii="微软雅黑" w:hAnsi="微软雅黑"/>
                <w:sz w:val="20"/>
                <w:szCs w:val="21"/>
              </w:rPr>
              <w:t xml:space="preserve"> / </w:t>
            </w:r>
            <w:r w:rsidR="00C927BF" w:rsidRPr="005D3D87">
              <w:rPr>
                <w:rFonts w:ascii="微软雅黑" w:hAnsi="微软雅黑" w:hint="eastAsia"/>
                <w:sz w:val="20"/>
                <w:szCs w:val="21"/>
              </w:rPr>
              <w:t>媒体</w:t>
            </w:r>
            <w:r w:rsidR="002047CB" w:rsidRPr="005D3D87">
              <w:rPr>
                <w:rFonts w:ascii="微软雅黑" w:hAnsi="微软雅黑" w:hint="eastAsia"/>
                <w:sz w:val="20"/>
                <w:szCs w:val="21"/>
              </w:rPr>
              <w:t xml:space="preserve">设计 </w:t>
            </w:r>
            <w:r w:rsidR="002047CB" w:rsidRPr="005D3D87">
              <w:rPr>
                <w:rFonts w:ascii="微软雅黑" w:hAnsi="微软雅黑"/>
                <w:sz w:val="20"/>
                <w:szCs w:val="21"/>
              </w:rPr>
              <w:t>/</w:t>
            </w:r>
            <w:r w:rsidR="007946C2" w:rsidRPr="005D3D87">
              <w:rPr>
                <w:rFonts w:ascii="微软雅黑" w:hAnsi="微软雅黑"/>
                <w:sz w:val="20"/>
                <w:szCs w:val="21"/>
              </w:rPr>
              <w:t xml:space="preserve"> </w:t>
            </w:r>
            <w:r w:rsidR="00A53906" w:rsidRPr="005D3D87">
              <w:rPr>
                <w:rFonts w:ascii="微软雅黑" w:hAnsi="微软雅黑" w:hint="eastAsia"/>
                <w:sz w:val="20"/>
                <w:szCs w:val="21"/>
              </w:rPr>
              <w:t xml:space="preserve">教程设计 </w:t>
            </w:r>
            <w:r w:rsidR="00A53906" w:rsidRPr="005D3D87">
              <w:rPr>
                <w:rFonts w:ascii="微软雅黑" w:hAnsi="微软雅黑"/>
                <w:sz w:val="20"/>
                <w:szCs w:val="21"/>
              </w:rPr>
              <w:t xml:space="preserve">/ </w:t>
            </w:r>
            <w:r w:rsidR="0070568E" w:rsidRPr="005D3D87">
              <w:rPr>
                <w:rFonts w:ascii="微软雅黑" w:hAnsi="微软雅黑" w:hint="eastAsia"/>
                <w:sz w:val="20"/>
                <w:szCs w:val="21"/>
              </w:rPr>
              <w:t>报告撰写</w:t>
            </w:r>
            <w:r w:rsidR="002047CB" w:rsidRPr="005D3D87">
              <w:rPr>
                <w:rFonts w:ascii="微软雅黑" w:hAnsi="微软雅黑"/>
                <w:sz w:val="20"/>
                <w:szCs w:val="21"/>
              </w:rPr>
              <w:t xml:space="preserve"> </w:t>
            </w:r>
          </w:p>
        </w:tc>
      </w:tr>
    </w:tbl>
    <w:p w14:paraId="093EA4B5" w14:textId="77777777" w:rsidR="00B974E8" w:rsidRDefault="00B974E8" w:rsidP="00B974E8"/>
    <w:p w14:paraId="434173D1" w14:textId="77777777" w:rsidR="00B974E8" w:rsidRDefault="00127BEF" w:rsidP="00CD4A34">
      <w:pPr>
        <w:pStyle w:val="ad"/>
      </w:pPr>
      <w:bookmarkStart w:id="11" w:name="_Toc14893184"/>
      <w:bookmarkStart w:id="12" w:name="_Toc14893442"/>
      <w:bookmarkStart w:id="13" w:name="_Toc15046462"/>
      <w:r w:rsidRPr="000A78F0">
        <w:rPr>
          <w:rFonts w:hint="eastAsia"/>
        </w:rPr>
        <w:t>ⅲ</w:t>
      </w:r>
      <w:r w:rsidR="00CD4A34">
        <w:rPr>
          <w:rFonts w:hint="eastAsia"/>
        </w:rPr>
        <w:t>.</w:t>
      </w:r>
      <w:r w:rsidR="00CD4A34">
        <w:t xml:space="preserve"> </w:t>
      </w:r>
      <w:proofErr w:type="spellStart"/>
      <w:r w:rsidR="00ED7913" w:rsidRPr="00DD051E">
        <w:rPr>
          <w:rFonts w:ascii="微软雅黑" w:hAnsi="微软雅黑" w:hint="eastAsia"/>
        </w:rPr>
        <w:t>Git</w:t>
      </w:r>
      <w:r w:rsidR="00ED7913" w:rsidRPr="00DD051E">
        <w:rPr>
          <w:rFonts w:ascii="微软雅黑" w:hAnsi="微软雅黑"/>
        </w:rPr>
        <w:t>hub</w:t>
      </w:r>
      <w:proofErr w:type="spellEnd"/>
      <w:r w:rsidR="00FA39C9">
        <w:rPr>
          <w:rFonts w:hint="eastAsia"/>
        </w:rPr>
        <w:t>仓库</w:t>
      </w:r>
      <w:r w:rsidR="005B5359">
        <w:rPr>
          <w:rFonts w:hint="eastAsia"/>
        </w:rPr>
        <w:t xml:space="preserve"> </w:t>
      </w:r>
      <w:r w:rsidR="005B5359">
        <w:rPr>
          <w:rFonts w:hint="eastAsia"/>
        </w:rPr>
        <w:t>地址</w:t>
      </w:r>
      <w:bookmarkEnd w:id="11"/>
      <w:bookmarkEnd w:id="12"/>
      <w:bookmarkEnd w:id="13"/>
    </w:p>
    <w:p w14:paraId="4104FE61" w14:textId="77777777" w:rsidR="002A70C6" w:rsidRPr="00A51CCD" w:rsidRDefault="002A70C6" w:rsidP="00FD7769">
      <w:pPr>
        <w:jc w:val="center"/>
        <w:rPr>
          <w:rFonts w:ascii="微软雅黑" w:hAnsi="微软雅黑"/>
          <w:b/>
          <w:bCs/>
          <w:sz w:val="24"/>
          <w:szCs w:val="24"/>
        </w:rPr>
      </w:pPr>
      <w:r w:rsidRPr="00A51CCD">
        <w:rPr>
          <w:rFonts w:ascii="微软雅黑" w:hAnsi="微软雅黑"/>
          <w:b/>
          <w:bCs/>
          <w:sz w:val="24"/>
          <w:szCs w:val="24"/>
        </w:rPr>
        <w:t>Yin-Yang</w:t>
      </w:r>
      <w:r w:rsidR="00FA59A4" w:rsidRPr="00A51CCD">
        <w:rPr>
          <w:rFonts w:ascii="微软雅黑" w:hAnsi="微软雅黑" w:hint="eastAsia"/>
          <w:b/>
          <w:bCs/>
          <w:sz w:val="24"/>
          <w:szCs w:val="24"/>
        </w:rPr>
        <w:t xml:space="preserve"> (</w:t>
      </w:r>
      <w:r w:rsidR="00FA59A4" w:rsidRPr="00A51CCD">
        <w:rPr>
          <w:rFonts w:ascii="微软雅黑" w:hAnsi="微软雅黑" w:cs="Segoe UI"/>
          <w:b/>
          <w:bCs/>
          <w:color w:val="586069"/>
          <w:sz w:val="22"/>
        </w:rPr>
        <w:t>Private</w:t>
      </w:r>
      <w:r w:rsidR="00FA59A4" w:rsidRPr="00A51CCD">
        <w:rPr>
          <w:rFonts w:ascii="微软雅黑" w:hAnsi="微软雅黑"/>
          <w:b/>
          <w:bCs/>
          <w:sz w:val="24"/>
          <w:szCs w:val="24"/>
        </w:rPr>
        <w:t>)</w:t>
      </w:r>
    </w:p>
    <w:p w14:paraId="779FA6D4" w14:textId="77777777" w:rsidR="00764075" w:rsidRPr="00A51CCD" w:rsidRDefault="009F5BCB" w:rsidP="00FD7769">
      <w:pPr>
        <w:jc w:val="center"/>
        <w:rPr>
          <w:rFonts w:ascii="微软雅黑" w:hAnsi="微软雅黑"/>
          <w:sz w:val="24"/>
          <w:szCs w:val="28"/>
        </w:rPr>
      </w:pPr>
      <w:hyperlink r:id="rId8" w:history="1">
        <w:r w:rsidR="00BE38B4" w:rsidRPr="00A51CCD">
          <w:rPr>
            <w:rStyle w:val="af6"/>
            <w:rFonts w:ascii="微软雅黑" w:hAnsi="微软雅黑"/>
            <w:sz w:val="24"/>
            <w:szCs w:val="28"/>
          </w:rPr>
          <w:t>https://github.com/thuhx/Yin-Yang</w:t>
        </w:r>
      </w:hyperlink>
    </w:p>
    <w:p w14:paraId="42CFF9D1" w14:textId="77777777" w:rsidR="004035AD" w:rsidRDefault="004035AD" w:rsidP="00A9670A"/>
    <w:p w14:paraId="3FAFA8DB" w14:textId="77777777" w:rsidR="001C2D9B" w:rsidRDefault="001C2D9B" w:rsidP="00A9670A"/>
    <w:p w14:paraId="50EDC2E8" w14:textId="77777777" w:rsidR="001C2D9B" w:rsidRDefault="001C2D9B" w:rsidP="00A9670A"/>
    <w:p w14:paraId="4C5B26F5" w14:textId="77777777" w:rsidR="004035AD" w:rsidRDefault="00E5218E" w:rsidP="00637082">
      <w:pPr>
        <w:pStyle w:val="ad"/>
      </w:pPr>
      <w:bookmarkStart w:id="14" w:name="_Toc14893185"/>
      <w:bookmarkStart w:id="15" w:name="_Toc14893443"/>
      <w:bookmarkStart w:id="16" w:name="_Toc15046463"/>
      <w:r w:rsidRPr="00E5218E">
        <w:rPr>
          <w:rFonts w:hint="eastAsia"/>
        </w:rPr>
        <w:t>ⅳ</w:t>
      </w:r>
      <w:r>
        <w:rPr>
          <w:rFonts w:hint="eastAsia"/>
        </w:rPr>
        <w:t>.</w:t>
      </w:r>
      <w:r>
        <w:t xml:space="preserve"> </w:t>
      </w:r>
      <w:r w:rsidR="003012B5">
        <w:rPr>
          <w:rFonts w:hint="eastAsia"/>
        </w:rPr>
        <w:t>游戏</w:t>
      </w:r>
      <w:r w:rsidR="004F0DF6">
        <w:rPr>
          <w:rFonts w:hint="eastAsia"/>
        </w:rPr>
        <w:t>体验版本</w:t>
      </w:r>
      <w:r w:rsidR="005E1260">
        <w:rPr>
          <w:rFonts w:hint="eastAsia"/>
        </w:rPr>
        <w:t xml:space="preserve"> </w:t>
      </w:r>
      <w:r w:rsidR="00642B0C">
        <w:rPr>
          <w:rFonts w:hint="eastAsia"/>
        </w:rPr>
        <w:t>二维码</w:t>
      </w:r>
      <w:bookmarkEnd w:id="14"/>
      <w:bookmarkEnd w:id="15"/>
      <w:bookmarkEnd w:id="16"/>
    </w:p>
    <w:p w14:paraId="5FF25553" w14:textId="77777777" w:rsidR="00504B40" w:rsidRDefault="00504B40" w:rsidP="00504B40"/>
    <w:p w14:paraId="6EC04690" w14:textId="77777777" w:rsidR="00F57362" w:rsidRDefault="00D9347F" w:rsidP="00840A8F">
      <w:pPr>
        <w:jc w:val="center"/>
      </w:pPr>
      <w:r>
        <w:rPr>
          <w:noProof/>
        </w:rPr>
        <w:drawing>
          <wp:inline distT="0" distB="0" distL="0" distR="0" wp14:anchorId="569EC745" wp14:editId="244F98D4">
            <wp:extent cx="2235600" cy="22356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游戏.png"/>
                    <pic:cNvPicPr/>
                  </pic:nvPicPr>
                  <pic:blipFill>
                    <a:blip r:embed="rId9">
                      <a:extLst>
                        <a:ext uri="{28A0092B-C50C-407E-A947-70E740481C1C}">
                          <a14:useLocalDpi xmlns:a14="http://schemas.microsoft.com/office/drawing/2010/main" val="0"/>
                        </a:ext>
                      </a:extLst>
                    </a:blip>
                    <a:stretch>
                      <a:fillRect/>
                    </a:stretch>
                  </pic:blipFill>
                  <pic:spPr>
                    <a:xfrm>
                      <a:off x="0" y="0"/>
                      <a:ext cx="2235600" cy="2235600"/>
                    </a:xfrm>
                    <a:prstGeom prst="rect">
                      <a:avLst/>
                    </a:prstGeom>
                  </pic:spPr>
                </pic:pic>
              </a:graphicData>
            </a:graphic>
          </wp:inline>
        </w:drawing>
      </w:r>
    </w:p>
    <w:p w14:paraId="615FF45A" w14:textId="77777777" w:rsidR="00F57362" w:rsidRPr="00504B40" w:rsidRDefault="00F57362" w:rsidP="00840A8F">
      <w:pPr>
        <w:jc w:val="center"/>
      </w:pPr>
    </w:p>
    <w:p w14:paraId="392E0C38" w14:textId="77777777" w:rsidR="00C71349" w:rsidRDefault="00AB2FA2" w:rsidP="00D44D67">
      <w:pPr>
        <w:pStyle w:val="1"/>
      </w:pPr>
      <w:bookmarkStart w:id="17" w:name="_Toc14893186"/>
      <w:bookmarkStart w:id="18" w:name="_Toc14893444"/>
      <w:bookmarkStart w:id="19" w:name="_Toc15046464"/>
      <w:r w:rsidRPr="00AB2FA2">
        <w:rPr>
          <w:rFonts w:hint="eastAsia"/>
        </w:rPr>
        <w:t>Ⅱ</w:t>
      </w:r>
      <w:r>
        <w:rPr>
          <w:rFonts w:hint="eastAsia"/>
        </w:rPr>
        <w:t>.</w:t>
      </w:r>
      <w:r>
        <w:t xml:space="preserve"> </w:t>
      </w:r>
      <w:r w:rsidR="00334148">
        <w:rPr>
          <w:rFonts w:hint="eastAsia"/>
        </w:rPr>
        <w:t>游戏设计</w:t>
      </w:r>
      <w:bookmarkEnd w:id="17"/>
      <w:bookmarkEnd w:id="18"/>
      <w:bookmarkEnd w:id="19"/>
    </w:p>
    <w:p w14:paraId="36978CEC" w14:textId="77777777" w:rsidR="00A20104" w:rsidRDefault="00A20104" w:rsidP="00A20104">
      <w:pPr>
        <w:pStyle w:val="ad"/>
      </w:pPr>
      <w:bookmarkStart w:id="20" w:name="_Toc14893187"/>
      <w:bookmarkStart w:id="21" w:name="_Toc14893445"/>
      <w:bookmarkStart w:id="22" w:name="_Toc15046465"/>
      <w:r w:rsidRPr="00A20104">
        <w:rPr>
          <w:rFonts w:hint="eastAsia"/>
        </w:rPr>
        <w:t>ⅰ</w:t>
      </w:r>
      <w:r>
        <w:rPr>
          <w:rFonts w:hint="eastAsia"/>
        </w:rPr>
        <w:t>.</w:t>
      </w:r>
      <w:r>
        <w:t xml:space="preserve"> </w:t>
      </w:r>
      <w:r>
        <w:rPr>
          <w:rFonts w:hint="eastAsia"/>
        </w:rPr>
        <w:t>游戏背景</w:t>
      </w:r>
      <w:bookmarkEnd w:id="20"/>
      <w:bookmarkEnd w:id="21"/>
      <w:bookmarkEnd w:id="22"/>
    </w:p>
    <w:p w14:paraId="6F0605A2" w14:textId="77777777" w:rsidR="00A20104" w:rsidRDefault="00D44D67" w:rsidP="00A20104">
      <w:r>
        <w:tab/>
      </w:r>
      <w:r w:rsidRPr="00D44D67">
        <w:rPr>
          <w:rFonts w:hint="eastAsia"/>
        </w:rPr>
        <w:t>正如游戏名称“阴阳”，游戏的主体是一黑</w:t>
      </w:r>
      <w:proofErr w:type="gramStart"/>
      <w:r w:rsidRPr="00D44D67">
        <w:rPr>
          <w:rFonts w:hint="eastAsia"/>
        </w:rPr>
        <w:t>一</w:t>
      </w:r>
      <w:proofErr w:type="gramEnd"/>
      <w:r w:rsidRPr="00D44D67">
        <w:rPr>
          <w:rFonts w:hint="eastAsia"/>
        </w:rPr>
        <w:t>白的一对勾玉，行进在无穷无尽的黑白轨道上，轨道之下是一片虚无混沌。在设计风格上采取了黑白水墨风，在背景设定上也借鉴了中国传统文化中的“阴阳”、“太极”等概念。</w:t>
      </w:r>
    </w:p>
    <w:p w14:paraId="55131821" w14:textId="77777777" w:rsidR="00A20104" w:rsidRDefault="00A20104" w:rsidP="00A20104">
      <w:pPr>
        <w:pStyle w:val="ad"/>
      </w:pPr>
      <w:bookmarkStart w:id="23" w:name="_Toc14893188"/>
      <w:bookmarkStart w:id="24" w:name="_Toc14893446"/>
      <w:bookmarkStart w:id="25" w:name="_Toc15046466"/>
      <w:r w:rsidRPr="00A20104">
        <w:rPr>
          <w:rFonts w:hint="eastAsia"/>
        </w:rPr>
        <w:t>ⅱ</w:t>
      </w:r>
      <w:r>
        <w:rPr>
          <w:rFonts w:hint="eastAsia"/>
        </w:rPr>
        <w:t>.</w:t>
      </w:r>
      <w:r w:rsidR="00086174">
        <w:t xml:space="preserve"> </w:t>
      </w:r>
      <w:r w:rsidR="00F00B6F">
        <w:rPr>
          <w:rFonts w:hint="eastAsia"/>
        </w:rPr>
        <w:t>核心</w:t>
      </w:r>
      <w:r>
        <w:rPr>
          <w:rFonts w:hint="eastAsia"/>
        </w:rPr>
        <w:t>玩法</w:t>
      </w:r>
      <w:bookmarkEnd w:id="23"/>
      <w:bookmarkEnd w:id="24"/>
      <w:bookmarkEnd w:id="25"/>
    </w:p>
    <w:p w14:paraId="589182A1" w14:textId="77777777" w:rsidR="00D44D67" w:rsidRPr="00890B16" w:rsidRDefault="00D44D67" w:rsidP="00D44D67">
      <w:pPr>
        <w:ind w:firstLineChars="200" w:firstLine="420"/>
        <w:rPr>
          <w:rFonts w:ascii="微软雅黑" w:hAnsi="微软雅黑"/>
        </w:rPr>
      </w:pPr>
      <w:r w:rsidRPr="00890B16">
        <w:rPr>
          <w:rFonts w:ascii="微软雅黑" w:hAnsi="微软雅黑" w:hint="eastAsia"/>
        </w:rPr>
        <w:t>比较成功</w:t>
      </w:r>
      <w:proofErr w:type="gramStart"/>
      <w:r w:rsidRPr="00890B16">
        <w:rPr>
          <w:rFonts w:ascii="微软雅黑" w:hAnsi="微软雅黑" w:hint="eastAsia"/>
        </w:rPr>
        <w:t>的微信小</w:t>
      </w:r>
      <w:proofErr w:type="gramEnd"/>
      <w:r w:rsidRPr="00890B16">
        <w:rPr>
          <w:rFonts w:ascii="微软雅黑" w:hAnsi="微软雅黑" w:hint="eastAsia"/>
        </w:rPr>
        <w:t>游戏如“跳一跳”、“星途”、“头脑王者”、“画画猜猜”等，基本具有以下两个特点之一：1.</w:t>
      </w:r>
      <w:r w:rsidRPr="00890B16">
        <w:rPr>
          <w:rFonts w:ascii="微软雅黑" w:hAnsi="微软雅黑"/>
        </w:rPr>
        <w:t xml:space="preserve"> </w:t>
      </w:r>
      <w:r w:rsidRPr="00890B16">
        <w:rPr>
          <w:rFonts w:ascii="微软雅黑" w:hAnsi="微软雅黑" w:hint="eastAsia"/>
        </w:rPr>
        <w:t>核心玩法</w:t>
      </w:r>
      <w:proofErr w:type="gramStart"/>
      <w:r w:rsidRPr="00890B16">
        <w:rPr>
          <w:rFonts w:ascii="微软雅黑" w:hAnsi="微软雅黑" w:hint="eastAsia"/>
        </w:rPr>
        <w:t>简单好</w:t>
      </w:r>
      <w:proofErr w:type="gramEnd"/>
      <w:r w:rsidRPr="00890B16">
        <w:rPr>
          <w:rFonts w:ascii="微软雅黑" w:hAnsi="微软雅黑" w:hint="eastAsia"/>
        </w:rPr>
        <w:t>上手，但具有很高的挑战性和耐玩性，且能激发玩家不断挑战的欲望；2.</w:t>
      </w:r>
      <w:r w:rsidRPr="00890B16">
        <w:rPr>
          <w:rFonts w:ascii="微软雅黑" w:hAnsi="微软雅黑"/>
        </w:rPr>
        <w:t xml:space="preserve"> </w:t>
      </w:r>
      <w:r w:rsidRPr="00890B16">
        <w:rPr>
          <w:rFonts w:ascii="微软雅黑" w:hAnsi="微软雅黑" w:hint="eastAsia"/>
        </w:rPr>
        <w:t>是生活中比较有意思的趣味游戏或活动的小游戏版本，比较休闲放松。综合</w:t>
      </w:r>
      <w:proofErr w:type="gramStart"/>
      <w:r w:rsidRPr="00890B16">
        <w:rPr>
          <w:rFonts w:ascii="微软雅黑" w:hAnsi="微软雅黑" w:hint="eastAsia"/>
        </w:rPr>
        <w:t>考虑微信小</w:t>
      </w:r>
      <w:proofErr w:type="gramEnd"/>
      <w:r w:rsidRPr="00890B16">
        <w:rPr>
          <w:rFonts w:ascii="微软雅黑" w:hAnsi="微软雅黑" w:hint="eastAsia"/>
        </w:rPr>
        <w:t>游戏的特点以及我们所能完成的程度，我们决定关注第一个特点，设计一个简单而耐玩的核心玩法。</w:t>
      </w:r>
    </w:p>
    <w:p w14:paraId="614D2FC1" w14:textId="77777777" w:rsidR="00EB0964" w:rsidRDefault="00EB0964" w:rsidP="00D44D67">
      <w:pPr>
        <w:ind w:firstLineChars="200" w:firstLine="420"/>
      </w:pPr>
    </w:p>
    <w:p w14:paraId="692DF413" w14:textId="77777777" w:rsidR="00D44D67" w:rsidRDefault="00D44D67" w:rsidP="00D44D67">
      <w:pPr>
        <w:ind w:firstLineChars="200" w:firstLine="420"/>
      </w:pPr>
      <w:r>
        <w:rPr>
          <w:rFonts w:hint="eastAsia"/>
        </w:rPr>
        <w:t>由此，经过苦思冥想，我们确定了当前的核心玩法：两个属性对立的物体需要在相应的轨道上，可以通过三个按键改变、交换物体位置，轨道不断变化，直到玩家失误。</w:t>
      </w:r>
      <w:proofErr w:type="gramStart"/>
      <w:r>
        <w:rPr>
          <w:rFonts w:hint="eastAsia"/>
        </w:rPr>
        <w:t>该核心</w:t>
      </w:r>
      <w:proofErr w:type="gramEnd"/>
      <w:r>
        <w:rPr>
          <w:rFonts w:hint="eastAsia"/>
        </w:rPr>
        <w:t>玩法满足如下特点：</w:t>
      </w:r>
    </w:p>
    <w:p w14:paraId="22F96B80" w14:textId="77777777" w:rsidR="00D44D67" w:rsidRDefault="00D44D67" w:rsidP="00D44D67">
      <w:pPr>
        <w:pStyle w:val="a9"/>
        <w:numPr>
          <w:ilvl w:val="0"/>
          <w:numId w:val="9"/>
        </w:numPr>
        <w:ind w:firstLineChars="0"/>
      </w:pPr>
      <w:r w:rsidRPr="00ED6BCB">
        <w:rPr>
          <w:rFonts w:hint="eastAsia"/>
          <w:b/>
          <w:bCs/>
        </w:rPr>
        <w:t>易于操作</w:t>
      </w:r>
      <w:r>
        <w:rPr>
          <w:rFonts w:hint="eastAsia"/>
        </w:rPr>
        <w:t>：只有三个按键，一左</w:t>
      </w:r>
      <w:proofErr w:type="gramStart"/>
      <w:r>
        <w:rPr>
          <w:rFonts w:hint="eastAsia"/>
        </w:rPr>
        <w:t>一</w:t>
      </w:r>
      <w:proofErr w:type="gramEnd"/>
      <w:r>
        <w:rPr>
          <w:rFonts w:hint="eastAsia"/>
        </w:rPr>
        <w:t>右一中，位于屏幕偏下方，双手握持手机时用大拇指很容易操作，甚至单手也可</w:t>
      </w:r>
      <w:r w:rsidR="00AD3EA2">
        <w:rPr>
          <w:rFonts w:hint="eastAsia"/>
        </w:rPr>
        <w:t>操作</w:t>
      </w:r>
      <w:r>
        <w:rPr>
          <w:rFonts w:hint="eastAsia"/>
        </w:rPr>
        <w:t>；</w:t>
      </w:r>
    </w:p>
    <w:p w14:paraId="559DC4DF" w14:textId="77777777" w:rsidR="00D44D67" w:rsidRDefault="00D44D67" w:rsidP="00F23CB5">
      <w:pPr>
        <w:jc w:val="center"/>
      </w:pPr>
      <w:r>
        <w:rPr>
          <w:noProof/>
        </w:rPr>
        <w:drawing>
          <wp:inline distT="0" distB="0" distL="0" distR="0" wp14:anchorId="1CA6D309" wp14:editId="46FAC7D3">
            <wp:extent cx="1746209" cy="836734"/>
            <wp:effectExtent l="0" t="0" r="698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0558" cy="848401"/>
                    </a:xfrm>
                    <a:prstGeom prst="rect">
                      <a:avLst/>
                    </a:prstGeom>
                    <a:noFill/>
                    <a:ln>
                      <a:noFill/>
                    </a:ln>
                  </pic:spPr>
                </pic:pic>
              </a:graphicData>
            </a:graphic>
          </wp:inline>
        </w:drawing>
      </w:r>
    </w:p>
    <w:p w14:paraId="209681C5" w14:textId="77777777" w:rsidR="00FA6559" w:rsidRPr="001433B1" w:rsidRDefault="00A94045" w:rsidP="00F23CB5">
      <w:pPr>
        <w:jc w:val="center"/>
        <w:rPr>
          <w:b/>
          <w:bCs/>
          <w:i/>
          <w:iCs/>
        </w:rPr>
      </w:pPr>
      <w:r w:rsidRPr="001433B1">
        <w:rPr>
          <w:rFonts w:hint="eastAsia"/>
          <w:b/>
          <w:bCs/>
          <w:i/>
          <w:iCs/>
        </w:rPr>
        <w:t>游戏</w:t>
      </w:r>
      <w:r w:rsidR="00933C3E" w:rsidRPr="001433B1">
        <w:rPr>
          <w:rFonts w:hint="eastAsia"/>
          <w:b/>
          <w:bCs/>
          <w:i/>
          <w:iCs/>
        </w:rPr>
        <w:t>按键</w:t>
      </w:r>
    </w:p>
    <w:p w14:paraId="48FD257A" w14:textId="77777777" w:rsidR="00D44D67" w:rsidRDefault="00EF254B" w:rsidP="00D44D67">
      <w:pPr>
        <w:pStyle w:val="a9"/>
        <w:numPr>
          <w:ilvl w:val="0"/>
          <w:numId w:val="9"/>
        </w:numPr>
        <w:ind w:firstLineChars="0"/>
      </w:pPr>
      <w:r w:rsidRPr="00820A5E">
        <w:rPr>
          <w:rFonts w:hint="eastAsia"/>
          <w:b/>
          <w:bCs/>
        </w:rPr>
        <w:t>富</w:t>
      </w:r>
      <w:r w:rsidR="00D44D67" w:rsidRPr="00820A5E">
        <w:rPr>
          <w:rFonts w:hint="eastAsia"/>
          <w:b/>
          <w:bCs/>
        </w:rPr>
        <w:t>有挑战性：</w:t>
      </w:r>
      <w:r w:rsidR="00D44D67">
        <w:rPr>
          <w:rFonts w:hint="eastAsia"/>
        </w:rPr>
        <w:t>经过大量测试，</w:t>
      </w:r>
      <w:proofErr w:type="gramStart"/>
      <w:r w:rsidR="00D44D67">
        <w:rPr>
          <w:rFonts w:hint="eastAsia"/>
        </w:rPr>
        <w:t>该核心</w:t>
      </w:r>
      <w:proofErr w:type="gramEnd"/>
      <w:r w:rsidR="00D44D67">
        <w:rPr>
          <w:rFonts w:hint="eastAsia"/>
        </w:rPr>
        <w:t>玩法的挑战在于短时间内确定迎接下一波轨道所需要的正确按钮组合，尽管组合数不多，但非常考验反应速度，也需要一定的熟练度；</w:t>
      </w:r>
    </w:p>
    <w:p w14:paraId="32939B07" w14:textId="77777777" w:rsidR="00D44D67" w:rsidRDefault="00820A5E" w:rsidP="00D44D67">
      <w:pPr>
        <w:pStyle w:val="a9"/>
        <w:numPr>
          <w:ilvl w:val="0"/>
          <w:numId w:val="9"/>
        </w:numPr>
        <w:ind w:firstLineChars="0"/>
      </w:pPr>
      <w:r w:rsidRPr="00820A5E">
        <w:rPr>
          <w:rFonts w:hint="eastAsia"/>
          <w:b/>
          <w:bCs/>
        </w:rPr>
        <w:t>极具</w:t>
      </w:r>
      <w:r w:rsidR="00D44D67" w:rsidRPr="00820A5E">
        <w:rPr>
          <w:rFonts w:hint="eastAsia"/>
          <w:b/>
          <w:bCs/>
        </w:rPr>
        <w:t>耐玩性：</w:t>
      </w:r>
      <w:r w:rsidR="00D44D67">
        <w:rPr>
          <w:rFonts w:hint="eastAsia"/>
        </w:rPr>
        <w:t>轨道的规律是完全随机的（仅去除完全不变和无解的情况），因此可能出现的情况数量是很多的，加之游戏节奏不断加快、有新的挑战拔高难度，总体来说玩家不容易感到枯燥。</w:t>
      </w:r>
    </w:p>
    <w:p w14:paraId="63AF2FFC" w14:textId="77777777" w:rsidR="00A20104" w:rsidRPr="00D44D67" w:rsidRDefault="00A20104" w:rsidP="00A20104"/>
    <w:p w14:paraId="52D0CB96" w14:textId="77777777" w:rsidR="00B55953" w:rsidRDefault="002E2FFB" w:rsidP="002775C3">
      <w:pPr>
        <w:pStyle w:val="ad"/>
      </w:pPr>
      <w:bookmarkStart w:id="26" w:name="_Toc14893189"/>
      <w:bookmarkStart w:id="27" w:name="_Toc14893447"/>
      <w:bookmarkStart w:id="28" w:name="_Toc15046467"/>
      <w:r w:rsidRPr="002E2FFB">
        <w:rPr>
          <w:rFonts w:hint="eastAsia"/>
        </w:rPr>
        <w:t>ⅲ</w:t>
      </w:r>
      <w:r>
        <w:rPr>
          <w:rFonts w:hint="eastAsia"/>
        </w:rPr>
        <w:t>.</w:t>
      </w:r>
      <w:r>
        <w:t xml:space="preserve"> </w:t>
      </w:r>
      <w:r w:rsidR="006172C8">
        <w:rPr>
          <w:rFonts w:hint="eastAsia"/>
        </w:rPr>
        <w:t>特色</w:t>
      </w:r>
      <w:r>
        <w:rPr>
          <w:rFonts w:hint="eastAsia"/>
        </w:rPr>
        <w:t>功能</w:t>
      </w:r>
      <w:bookmarkEnd w:id="26"/>
      <w:bookmarkEnd w:id="27"/>
      <w:bookmarkEnd w:id="28"/>
    </w:p>
    <w:p w14:paraId="2F1F08B1" w14:textId="77777777" w:rsidR="000077AF" w:rsidRDefault="000077AF" w:rsidP="000077AF">
      <w:pPr>
        <w:ind w:firstLineChars="200" w:firstLine="420"/>
      </w:pPr>
      <w:r>
        <w:rPr>
          <w:rFonts w:hint="eastAsia"/>
        </w:rPr>
        <w:t>在核心玩法的基础上，本游戏丰富了游戏逻辑，加入了以下特色功能：</w:t>
      </w:r>
    </w:p>
    <w:p w14:paraId="549D47EA" w14:textId="77777777" w:rsidR="0053057C" w:rsidRDefault="003C5105" w:rsidP="00220F7C">
      <w:pPr>
        <w:pStyle w:val="a9"/>
        <w:numPr>
          <w:ilvl w:val="0"/>
          <w:numId w:val="9"/>
        </w:numPr>
        <w:ind w:firstLineChars="0"/>
        <w:jc w:val="both"/>
      </w:pPr>
      <w:r w:rsidRPr="000D6772">
        <w:rPr>
          <w:rFonts w:hint="eastAsia"/>
          <w:b/>
          <w:bCs/>
        </w:rPr>
        <w:t>递进难度</w:t>
      </w:r>
      <w:r>
        <w:rPr>
          <w:rFonts w:hint="eastAsia"/>
        </w:rPr>
        <w:t xml:space="preserve"> </w:t>
      </w:r>
      <w:r>
        <w:t xml:space="preserve"> </w:t>
      </w:r>
      <w:r w:rsidR="000077AF">
        <w:rPr>
          <w:rFonts w:hint="eastAsia"/>
        </w:rPr>
        <w:t>当分数累积到一定值的时候，触发“合”按钮的激活以代替“易”，点击后即可激活无敌状态，两勾玉合并，休息几秒钟，同时游戏速度加快一档（直到达到上限值）</w:t>
      </w:r>
      <w:r w:rsidR="0027439C">
        <w:rPr>
          <w:rFonts w:hint="eastAsia"/>
        </w:rPr>
        <w:t>。</w:t>
      </w:r>
    </w:p>
    <w:p w14:paraId="30DCBF24" w14:textId="77777777" w:rsidR="00546F8D" w:rsidRDefault="002D5F45" w:rsidP="006059E0">
      <w:pPr>
        <w:pStyle w:val="a9"/>
        <w:numPr>
          <w:ilvl w:val="0"/>
          <w:numId w:val="9"/>
        </w:numPr>
        <w:ind w:firstLineChars="0"/>
        <w:jc w:val="both"/>
      </w:pPr>
      <w:r w:rsidRPr="00BE24DC">
        <w:rPr>
          <w:rFonts w:hint="eastAsia"/>
          <w:b/>
          <w:bCs/>
        </w:rPr>
        <w:t>隐藏</w:t>
      </w:r>
      <w:r w:rsidR="00A17282" w:rsidRPr="00BE24DC">
        <w:rPr>
          <w:rFonts w:hint="eastAsia"/>
          <w:b/>
          <w:bCs/>
        </w:rPr>
        <w:t>挑战</w:t>
      </w:r>
      <w:r w:rsidR="00251CF4">
        <w:t xml:space="preserve">  </w:t>
      </w:r>
      <w:r w:rsidR="000077AF">
        <w:rPr>
          <w:rFonts w:hint="eastAsia"/>
        </w:rPr>
        <w:t>游戏速度到达一定值后会解锁更高难度，即轨道有一定概率发生“突变”：左边或右边的一组轨道在出现后的</w:t>
      </w:r>
      <w:r w:rsidR="000077AF">
        <w:rPr>
          <w:rFonts w:hint="eastAsia"/>
        </w:rPr>
        <w:t>0.</w:t>
      </w:r>
      <w:r w:rsidR="000077AF">
        <w:t>5</w:t>
      </w:r>
      <w:r w:rsidR="000077AF">
        <w:rPr>
          <w:rFonts w:hint="eastAsia"/>
        </w:rPr>
        <w:t>秒之后交换位置。这样进一步提升了难度，不过在</w:t>
      </w:r>
      <w:r w:rsidR="000077AF">
        <w:rPr>
          <w:rFonts w:hint="eastAsia"/>
        </w:rPr>
        <w:lastRenderedPageBreak/>
        <w:t>此之后难度不再增加。经过测试，速度达上限、加入随机突变后的游戏难度已经非常高，不需要进一步提升了。</w:t>
      </w:r>
    </w:p>
    <w:p w14:paraId="1F9D8778" w14:textId="77777777" w:rsidR="000077AF" w:rsidRDefault="00E16C25" w:rsidP="00227649">
      <w:pPr>
        <w:pStyle w:val="a9"/>
        <w:numPr>
          <w:ilvl w:val="0"/>
          <w:numId w:val="9"/>
        </w:numPr>
        <w:ind w:firstLineChars="0"/>
        <w:jc w:val="both"/>
      </w:pPr>
      <w:r>
        <w:rPr>
          <w:rFonts w:hint="eastAsia"/>
          <w:b/>
          <w:bCs/>
        </w:rPr>
        <w:t>游戏</w:t>
      </w:r>
      <w:r w:rsidR="00123FCC">
        <w:rPr>
          <w:rFonts w:hint="eastAsia"/>
          <w:b/>
          <w:bCs/>
        </w:rPr>
        <w:t>教学</w:t>
      </w:r>
      <w:r w:rsidR="005D2BEE">
        <w:rPr>
          <w:rFonts w:hint="eastAsia"/>
          <w:b/>
          <w:bCs/>
        </w:rPr>
        <w:t xml:space="preserve"> </w:t>
      </w:r>
      <w:r w:rsidR="005D2BEE" w:rsidRPr="00BC6030">
        <w:t xml:space="preserve"> </w:t>
      </w:r>
      <w:r w:rsidR="005D2BEE" w:rsidRPr="00BC6030">
        <w:rPr>
          <w:rFonts w:hint="eastAsia"/>
        </w:rPr>
        <w:t>游戏</w:t>
      </w:r>
      <w:r w:rsidR="00C9333D" w:rsidRPr="00BC6030">
        <w:rPr>
          <w:rFonts w:hint="eastAsia"/>
        </w:rPr>
        <w:t>内置</w:t>
      </w:r>
      <w:r w:rsidR="005D2BEE" w:rsidRPr="00BC6030">
        <w:rPr>
          <w:rFonts w:hint="eastAsia"/>
        </w:rPr>
        <w:t>较为详细的游戏介绍</w:t>
      </w:r>
      <w:r w:rsidR="00EC3CB4" w:rsidRPr="00BC6030">
        <w:rPr>
          <w:rFonts w:hint="eastAsia"/>
        </w:rPr>
        <w:t>。</w:t>
      </w:r>
      <w:r w:rsidR="000077AF" w:rsidRPr="00BC6030">
        <w:rPr>
          <w:rFonts w:hint="eastAsia"/>
        </w:rPr>
        <w:t>游戏介绍采</w:t>
      </w:r>
      <w:r w:rsidR="000077AF">
        <w:rPr>
          <w:rFonts w:hint="eastAsia"/>
        </w:rPr>
        <w:t>用交互式的方法进行玩法的教学。应该点击的按钮边缘发亮作为提示，且说</w:t>
      </w:r>
      <w:proofErr w:type="gramStart"/>
      <w:r w:rsidR="000077AF">
        <w:rPr>
          <w:rFonts w:hint="eastAsia"/>
        </w:rPr>
        <w:t>明文字随玩家</w:t>
      </w:r>
      <w:proofErr w:type="gramEnd"/>
      <w:r w:rsidR="000077AF">
        <w:rPr>
          <w:rFonts w:hint="eastAsia"/>
        </w:rPr>
        <w:t>点击事件改变，引导玩家理解游戏规则，易于上手。</w:t>
      </w:r>
    </w:p>
    <w:p w14:paraId="7962D3B1" w14:textId="77777777" w:rsidR="000077AF" w:rsidRDefault="000077AF" w:rsidP="00B52189">
      <w:pPr>
        <w:ind w:firstLineChars="200" w:firstLine="420"/>
        <w:jc w:val="center"/>
      </w:pPr>
      <w:r>
        <w:rPr>
          <w:noProof/>
        </w:rPr>
        <w:drawing>
          <wp:inline distT="0" distB="0" distL="0" distR="0" wp14:anchorId="1DD0D567" wp14:editId="6F978B89">
            <wp:extent cx="812800" cy="1689005"/>
            <wp:effectExtent l="0" t="0" r="635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25355" cy="1715094"/>
                    </a:xfrm>
                    <a:prstGeom prst="rect">
                      <a:avLst/>
                    </a:prstGeom>
                    <a:noFill/>
                    <a:ln>
                      <a:noFill/>
                    </a:ln>
                  </pic:spPr>
                </pic:pic>
              </a:graphicData>
            </a:graphic>
          </wp:inline>
        </w:drawing>
      </w:r>
    </w:p>
    <w:p w14:paraId="5F6029FB" w14:textId="77777777" w:rsidR="00737A38" w:rsidRPr="0076532C" w:rsidRDefault="00737A38" w:rsidP="00195478">
      <w:pPr>
        <w:ind w:firstLineChars="200" w:firstLine="420"/>
        <w:jc w:val="center"/>
        <w:rPr>
          <w:b/>
          <w:bCs/>
          <w:i/>
          <w:iCs/>
        </w:rPr>
      </w:pPr>
      <w:r w:rsidRPr="0076532C">
        <w:rPr>
          <w:rFonts w:hint="eastAsia"/>
          <w:b/>
          <w:bCs/>
          <w:i/>
          <w:iCs/>
        </w:rPr>
        <w:t>游戏介绍截图</w:t>
      </w:r>
    </w:p>
    <w:p w14:paraId="0737659E" w14:textId="77777777" w:rsidR="001E769A" w:rsidRPr="00A31318" w:rsidRDefault="001E769A" w:rsidP="00195478">
      <w:pPr>
        <w:ind w:firstLineChars="200" w:firstLine="420"/>
        <w:jc w:val="center"/>
        <w:rPr>
          <w:b/>
          <w:bCs/>
          <w:i/>
          <w:iCs/>
        </w:rPr>
      </w:pPr>
    </w:p>
    <w:p w14:paraId="7342134C" w14:textId="77777777" w:rsidR="000077AF" w:rsidRPr="00D3310B" w:rsidRDefault="0037252F" w:rsidP="00497ED7">
      <w:pPr>
        <w:pStyle w:val="a9"/>
        <w:numPr>
          <w:ilvl w:val="0"/>
          <w:numId w:val="9"/>
        </w:numPr>
        <w:ind w:firstLineChars="0"/>
        <w:jc w:val="both"/>
      </w:pPr>
      <w:r>
        <w:rPr>
          <w:rFonts w:hint="eastAsia"/>
          <w:b/>
          <w:bCs/>
        </w:rPr>
        <w:t>分数排行榜</w:t>
      </w:r>
      <w:r w:rsidR="00E7111F">
        <w:rPr>
          <w:b/>
          <w:bCs/>
        </w:rPr>
        <w:t xml:space="preserve">  </w:t>
      </w:r>
      <w:r w:rsidR="00BF253A" w:rsidRPr="007C751F">
        <w:rPr>
          <w:rFonts w:hint="eastAsia"/>
        </w:rPr>
        <w:t>游戏支持</w:t>
      </w:r>
      <w:r w:rsidR="007C751F">
        <w:rPr>
          <w:rFonts w:hint="eastAsia"/>
        </w:rPr>
        <w:t>排行榜功能</w:t>
      </w:r>
      <w:r w:rsidR="008A22F0">
        <w:rPr>
          <w:rFonts w:hint="eastAsia"/>
        </w:rPr>
        <w:t>。</w:t>
      </w:r>
      <w:r w:rsidR="000231E1">
        <w:rPr>
          <w:rFonts w:hint="eastAsia"/>
        </w:rPr>
        <w:t>在</w:t>
      </w:r>
      <w:r w:rsidR="00EF6605">
        <w:rPr>
          <w:rFonts w:hint="eastAsia"/>
        </w:rPr>
        <w:t>游戏结束后，玩家可以选择</w:t>
      </w:r>
      <w:r w:rsidR="00B7447F">
        <w:rPr>
          <w:rFonts w:hint="eastAsia"/>
        </w:rPr>
        <w:t>上传自己的成绩</w:t>
      </w:r>
      <w:r w:rsidR="00CA257C">
        <w:rPr>
          <w:rFonts w:hint="eastAsia"/>
        </w:rPr>
        <w:t>。</w:t>
      </w:r>
      <w:r w:rsidR="00B37679">
        <w:rPr>
          <w:rFonts w:hint="eastAsia"/>
        </w:rPr>
        <w:t>系统后台将自动筛选</w:t>
      </w:r>
      <w:r w:rsidR="00A0427E">
        <w:rPr>
          <w:rFonts w:hint="eastAsia"/>
        </w:rPr>
        <w:t>玩家的最佳成绩，并录入排行榜进行排名</w:t>
      </w:r>
      <w:r w:rsidR="0074474D">
        <w:rPr>
          <w:rFonts w:hint="eastAsia"/>
        </w:rPr>
        <w:t>。</w:t>
      </w:r>
      <w:r w:rsidR="008239CF">
        <w:rPr>
          <w:rFonts w:hint="eastAsia"/>
        </w:rPr>
        <w:t>在游戏主界面，通过“查看排行”选项，</w:t>
      </w:r>
      <w:r w:rsidR="00665988">
        <w:rPr>
          <w:rFonts w:hint="eastAsia"/>
        </w:rPr>
        <w:t>玩家可以</w:t>
      </w:r>
      <w:r w:rsidR="00A3151E">
        <w:rPr>
          <w:rFonts w:hint="eastAsia"/>
        </w:rPr>
        <w:t>实时</w:t>
      </w:r>
      <w:r w:rsidR="004B43AC">
        <w:rPr>
          <w:rFonts w:hint="eastAsia"/>
        </w:rPr>
        <w:t>查看好友的分数数据</w:t>
      </w:r>
      <w:r w:rsidR="00D524B0">
        <w:rPr>
          <w:rFonts w:hint="eastAsia"/>
        </w:rPr>
        <w:t>，</w:t>
      </w:r>
      <w:r w:rsidR="00B008A7">
        <w:rPr>
          <w:rFonts w:hint="eastAsia"/>
        </w:rPr>
        <w:t>与</w:t>
      </w:r>
      <w:r w:rsidR="00DC1E2E">
        <w:rPr>
          <w:rFonts w:hint="eastAsia"/>
        </w:rPr>
        <w:t>大家一较高下。</w:t>
      </w:r>
    </w:p>
    <w:p w14:paraId="48EB2D97" w14:textId="77777777" w:rsidR="00B55953" w:rsidRDefault="002C2E39" w:rsidP="008367BA">
      <w:pPr>
        <w:jc w:val="center"/>
      </w:pPr>
      <w:r>
        <w:rPr>
          <w:noProof/>
        </w:rPr>
        <w:drawing>
          <wp:inline distT="0" distB="0" distL="0" distR="0" wp14:anchorId="23D0ECAD" wp14:editId="21145D86">
            <wp:extent cx="1517650" cy="2490824"/>
            <wp:effectExtent l="0" t="0" r="635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1301" cy="2496816"/>
                    </a:xfrm>
                    <a:prstGeom prst="rect">
                      <a:avLst/>
                    </a:prstGeom>
                  </pic:spPr>
                </pic:pic>
              </a:graphicData>
            </a:graphic>
          </wp:inline>
        </w:drawing>
      </w:r>
    </w:p>
    <w:p w14:paraId="0140D1C0" w14:textId="77777777" w:rsidR="00813D8A" w:rsidRPr="00663408" w:rsidRDefault="005D6F10" w:rsidP="00AC68C7">
      <w:pPr>
        <w:jc w:val="center"/>
        <w:rPr>
          <w:b/>
          <w:bCs/>
          <w:i/>
          <w:iCs/>
        </w:rPr>
      </w:pPr>
      <w:r w:rsidRPr="00663408">
        <w:rPr>
          <w:rFonts w:hint="eastAsia"/>
          <w:b/>
          <w:bCs/>
          <w:i/>
          <w:iCs/>
        </w:rPr>
        <w:t>排行榜截图</w:t>
      </w:r>
    </w:p>
    <w:p w14:paraId="2EBB68B3" w14:textId="77777777" w:rsidR="00C15D09" w:rsidRDefault="00C15D09" w:rsidP="006A0738">
      <w:pPr>
        <w:pStyle w:val="ad"/>
      </w:pPr>
      <w:bookmarkStart w:id="29" w:name="_Toc14893190"/>
      <w:bookmarkStart w:id="30" w:name="_Toc14893448"/>
    </w:p>
    <w:p w14:paraId="66AC6C79" w14:textId="77777777" w:rsidR="00F35429" w:rsidRDefault="009855BF" w:rsidP="00F35429">
      <w:pPr>
        <w:pStyle w:val="ad"/>
      </w:pPr>
      <w:bookmarkStart w:id="31" w:name="_Toc15046468"/>
      <w:r w:rsidRPr="00B86D10">
        <w:rPr>
          <w:rFonts w:hint="eastAsia"/>
        </w:rPr>
        <w:t>ⅳ</w:t>
      </w:r>
      <w:r w:rsidR="003B73D9">
        <w:rPr>
          <w:rFonts w:hint="eastAsia"/>
        </w:rPr>
        <w:t>.</w:t>
      </w:r>
      <w:r w:rsidR="003B73D9">
        <w:t xml:space="preserve"> </w:t>
      </w:r>
      <w:r w:rsidR="003B73D9">
        <w:rPr>
          <w:rFonts w:hint="eastAsia"/>
        </w:rPr>
        <w:t>界面设计</w:t>
      </w:r>
      <w:bookmarkEnd w:id="29"/>
      <w:bookmarkEnd w:id="30"/>
      <w:bookmarkEnd w:id="31"/>
    </w:p>
    <w:p w14:paraId="7FCA544D" w14:textId="77777777" w:rsidR="007564C1" w:rsidRPr="004D284A" w:rsidRDefault="007564C1" w:rsidP="007564C1">
      <w:pPr>
        <w:rPr>
          <w:b/>
          <w:bCs/>
        </w:rPr>
      </w:pPr>
      <w:r>
        <w:tab/>
      </w:r>
      <w:r w:rsidRPr="004D284A">
        <w:rPr>
          <w:rFonts w:hint="eastAsia"/>
          <w:b/>
          <w:bCs/>
        </w:rPr>
        <w:t>【设计主题</w:t>
      </w:r>
      <w:r w:rsidRPr="004D284A">
        <w:rPr>
          <w:rFonts w:hint="eastAsia"/>
          <w:b/>
          <w:bCs/>
        </w:rPr>
        <w:t xml:space="preserve"> </w:t>
      </w:r>
      <w:r w:rsidRPr="004D284A">
        <w:rPr>
          <w:rFonts w:hint="eastAsia"/>
          <w:b/>
          <w:bCs/>
        </w:rPr>
        <w:t>——</w:t>
      </w:r>
      <w:r w:rsidRPr="004D284A">
        <w:rPr>
          <w:b/>
          <w:bCs/>
        </w:rPr>
        <w:t xml:space="preserve"> </w:t>
      </w:r>
      <w:r w:rsidRPr="004D284A">
        <w:rPr>
          <w:rFonts w:hint="eastAsia"/>
          <w:b/>
          <w:bCs/>
        </w:rPr>
        <w:t>水墨风</w:t>
      </w:r>
      <w:r w:rsidR="005E7DD3">
        <w:rPr>
          <w:rFonts w:hint="eastAsia"/>
          <w:b/>
          <w:bCs/>
        </w:rPr>
        <w:t>，黑白色</w:t>
      </w:r>
      <w:r w:rsidRPr="004D284A">
        <w:rPr>
          <w:rFonts w:hint="eastAsia"/>
          <w:b/>
          <w:bCs/>
        </w:rPr>
        <w:t>】</w:t>
      </w:r>
    </w:p>
    <w:p w14:paraId="10111D8A" w14:textId="77777777" w:rsidR="00BD6A90" w:rsidRDefault="000E73F8" w:rsidP="00205618">
      <w:r>
        <w:tab/>
      </w:r>
      <w:r w:rsidR="00935E53">
        <w:rPr>
          <w:rFonts w:hint="eastAsia"/>
        </w:rPr>
        <w:t>为契合游戏背景设定，</w:t>
      </w:r>
      <w:r w:rsidR="00482D95">
        <w:rPr>
          <w:rFonts w:hint="eastAsia"/>
        </w:rPr>
        <w:t>在游戏界面的设计上，</w:t>
      </w:r>
      <w:r w:rsidR="004C6B18">
        <w:rPr>
          <w:rFonts w:hint="eastAsia"/>
        </w:rPr>
        <w:t>我们采用了</w:t>
      </w:r>
      <w:proofErr w:type="gramStart"/>
      <w:r w:rsidR="00522D8F" w:rsidRPr="000D0514">
        <w:rPr>
          <w:rFonts w:hint="eastAsia"/>
          <w:b/>
          <w:bCs/>
        </w:rPr>
        <w:t>水墨风</w:t>
      </w:r>
      <w:proofErr w:type="gramEnd"/>
      <w:r w:rsidR="005A2F93">
        <w:rPr>
          <w:rFonts w:hint="eastAsia"/>
        </w:rPr>
        <w:t>的设计主题</w:t>
      </w:r>
      <w:r w:rsidR="00055BB0">
        <w:rPr>
          <w:rFonts w:hint="eastAsia"/>
        </w:rPr>
        <w:t>。</w:t>
      </w:r>
      <w:r w:rsidR="007F4A5A">
        <w:rPr>
          <w:rFonts w:hint="eastAsia"/>
        </w:rPr>
        <w:t>界面多用</w:t>
      </w:r>
      <w:r w:rsidR="00EF3964" w:rsidRPr="000D0514">
        <w:rPr>
          <w:rFonts w:hint="eastAsia"/>
          <w:b/>
          <w:bCs/>
        </w:rPr>
        <w:t>黑白</w:t>
      </w:r>
      <w:r w:rsidR="00EF3964">
        <w:rPr>
          <w:rFonts w:hint="eastAsia"/>
        </w:rPr>
        <w:t>二色，</w:t>
      </w:r>
      <w:r w:rsidR="00817449">
        <w:rPr>
          <w:rFonts w:hint="eastAsia"/>
        </w:rPr>
        <w:t>对比强烈，</w:t>
      </w:r>
      <w:r w:rsidR="00FF05DB">
        <w:rPr>
          <w:rFonts w:hint="eastAsia"/>
        </w:rPr>
        <w:t>意境悠远。</w:t>
      </w:r>
    </w:p>
    <w:p w14:paraId="7BA6EB81" w14:textId="77777777" w:rsidR="00CC6062" w:rsidRDefault="00BD6A90" w:rsidP="00CE74B7">
      <w:pPr>
        <w:jc w:val="center"/>
      </w:pPr>
      <w:r>
        <w:rPr>
          <w:rFonts w:hint="eastAsia"/>
          <w:noProof/>
        </w:rPr>
        <w:drawing>
          <wp:anchor distT="0" distB="0" distL="114300" distR="114300" simplePos="0" relativeHeight="251661312" behindDoc="0" locked="0" layoutInCell="1" allowOverlap="1" wp14:anchorId="2554ABC2" wp14:editId="3C4DEF4B">
            <wp:simplePos x="0" y="0"/>
            <wp:positionH relativeFrom="column">
              <wp:posOffset>977900</wp:posOffset>
            </wp:positionH>
            <wp:positionV relativeFrom="paragraph">
              <wp:posOffset>13970</wp:posOffset>
            </wp:positionV>
            <wp:extent cx="1765300" cy="1588770"/>
            <wp:effectExtent l="0" t="0" r="635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oreA.png"/>
                    <pic:cNvPicPr/>
                  </pic:nvPicPr>
                  <pic:blipFill>
                    <a:blip r:embed="rId13">
                      <a:extLst>
                        <a:ext uri="{28A0092B-C50C-407E-A947-70E740481C1C}">
                          <a14:useLocalDpi xmlns:a14="http://schemas.microsoft.com/office/drawing/2010/main" val="0"/>
                        </a:ext>
                      </a:extLst>
                    </a:blip>
                    <a:stretch>
                      <a:fillRect/>
                    </a:stretch>
                  </pic:blipFill>
                  <pic:spPr>
                    <a:xfrm>
                      <a:off x="0" y="0"/>
                      <a:ext cx="1765300" cy="1588770"/>
                    </a:xfrm>
                    <a:prstGeom prst="rect">
                      <a:avLst/>
                    </a:prstGeom>
                  </pic:spPr>
                </pic:pic>
              </a:graphicData>
            </a:graphic>
            <wp14:sizeRelH relativeFrom="page">
              <wp14:pctWidth>0</wp14:pctWidth>
            </wp14:sizeRelH>
            <wp14:sizeRelV relativeFrom="page">
              <wp14:pctHeight>0</wp14:pctHeight>
            </wp14:sizeRelV>
          </wp:anchor>
        </w:drawing>
      </w:r>
      <w:r w:rsidR="00271043">
        <w:rPr>
          <w:noProof/>
        </w:rPr>
        <w:drawing>
          <wp:anchor distT="0" distB="0" distL="114300" distR="114300" simplePos="0" relativeHeight="251663360" behindDoc="0" locked="0" layoutInCell="1" allowOverlap="1" wp14:anchorId="14E1E478" wp14:editId="3906895D">
            <wp:simplePos x="0" y="0"/>
            <wp:positionH relativeFrom="column">
              <wp:posOffset>2971800</wp:posOffset>
            </wp:positionH>
            <wp:positionV relativeFrom="paragraph">
              <wp:posOffset>20320</wp:posOffset>
            </wp:positionV>
            <wp:extent cx="731460" cy="700982"/>
            <wp:effectExtent l="0" t="0" r="0" b="444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inue.png"/>
                    <pic:cNvPicPr/>
                  </pic:nvPicPr>
                  <pic:blipFill>
                    <a:blip r:embed="rId14">
                      <a:extLst>
                        <a:ext uri="{28A0092B-C50C-407E-A947-70E740481C1C}">
                          <a14:useLocalDpi xmlns:a14="http://schemas.microsoft.com/office/drawing/2010/main" val="0"/>
                        </a:ext>
                      </a:extLst>
                    </a:blip>
                    <a:stretch>
                      <a:fillRect/>
                    </a:stretch>
                  </pic:blipFill>
                  <pic:spPr>
                    <a:xfrm>
                      <a:off x="0" y="0"/>
                      <a:ext cx="731460" cy="700982"/>
                    </a:xfrm>
                    <a:prstGeom prst="rect">
                      <a:avLst/>
                    </a:prstGeom>
                  </pic:spPr>
                </pic:pic>
              </a:graphicData>
            </a:graphic>
            <wp14:sizeRelH relativeFrom="page">
              <wp14:pctWidth>0</wp14:pctWidth>
            </wp14:sizeRelH>
            <wp14:sizeRelV relativeFrom="page">
              <wp14:pctHeight>0</wp14:pctHeight>
            </wp14:sizeRelV>
          </wp:anchor>
        </w:drawing>
      </w:r>
      <w:r w:rsidR="00100884">
        <w:rPr>
          <w:rFonts w:hint="eastAsia"/>
          <w:noProof/>
        </w:rPr>
        <w:drawing>
          <wp:anchor distT="0" distB="0" distL="114300" distR="114300" simplePos="0" relativeHeight="251664384" behindDoc="1" locked="0" layoutInCell="1" allowOverlap="1" wp14:anchorId="4AD09059" wp14:editId="3E3E7ED3">
            <wp:simplePos x="0" y="0"/>
            <wp:positionH relativeFrom="column">
              <wp:posOffset>3728085</wp:posOffset>
            </wp:positionH>
            <wp:positionV relativeFrom="paragraph">
              <wp:posOffset>13970</wp:posOffset>
            </wp:positionV>
            <wp:extent cx="731460" cy="700982"/>
            <wp:effectExtent l="0" t="0" r="0" b="4445"/>
            <wp:wrapTight wrapText="bothSides">
              <wp:wrapPolygon edited="0">
                <wp:start x="10134" y="0"/>
                <wp:lineTo x="5630" y="0"/>
                <wp:lineTo x="0" y="5287"/>
                <wp:lineTo x="0" y="14100"/>
                <wp:lineTo x="2815" y="18800"/>
                <wp:lineTo x="2815" y="19387"/>
                <wp:lineTo x="7319" y="21150"/>
                <wp:lineTo x="8445" y="21150"/>
                <wp:lineTo x="12949" y="21150"/>
                <wp:lineTo x="14075" y="21150"/>
                <wp:lineTo x="18016" y="18800"/>
                <wp:lineTo x="20831" y="14687"/>
                <wp:lineTo x="20831" y="5875"/>
                <wp:lineTo x="15764" y="0"/>
                <wp:lineTo x="12386" y="0"/>
                <wp:lineTo x="10134"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use.png"/>
                    <pic:cNvPicPr/>
                  </pic:nvPicPr>
                  <pic:blipFill>
                    <a:blip r:embed="rId15">
                      <a:extLst>
                        <a:ext uri="{28A0092B-C50C-407E-A947-70E740481C1C}">
                          <a14:useLocalDpi xmlns:a14="http://schemas.microsoft.com/office/drawing/2010/main" val="0"/>
                        </a:ext>
                      </a:extLst>
                    </a:blip>
                    <a:stretch>
                      <a:fillRect/>
                    </a:stretch>
                  </pic:blipFill>
                  <pic:spPr>
                    <a:xfrm>
                      <a:off x="0" y="0"/>
                      <a:ext cx="731460" cy="700982"/>
                    </a:xfrm>
                    <a:prstGeom prst="rect">
                      <a:avLst/>
                    </a:prstGeom>
                  </pic:spPr>
                </pic:pic>
              </a:graphicData>
            </a:graphic>
            <wp14:sizeRelH relativeFrom="page">
              <wp14:pctWidth>0</wp14:pctWidth>
            </wp14:sizeRelH>
            <wp14:sizeRelV relativeFrom="page">
              <wp14:pctHeight>0</wp14:pctHeight>
            </wp14:sizeRelV>
          </wp:anchor>
        </w:drawing>
      </w:r>
    </w:p>
    <w:p w14:paraId="4DA5B2CB" w14:textId="77777777" w:rsidR="0027728E" w:rsidRDefault="0027728E" w:rsidP="00CE74B7">
      <w:pPr>
        <w:jc w:val="center"/>
        <w:rPr>
          <w:b/>
          <w:bCs/>
        </w:rPr>
      </w:pPr>
    </w:p>
    <w:p w14:paraId="68C8E432" w14:textId="77777777" w:rsidR="0027728E" w:rsidRDefault="0027728E" w:rsidP="00CE74B7">
      <w:pPr>
        <w:jc w:val="center"/>
        <w:rPr>
          <w:b/>
          <w:bCs/>
        </w:rPr>
      </w:pPr>
    </w:p>
    <w:p w14:paraId="7DE732D1" w14:textId="77777777" w:rsidR="0027728E" w:rsidRDefault="0027728E" w:rsidP="00CE74B7">
      <w:pPr>
        <w:jc w:val="center"/>
        <w:rPr>
          <w:b/>
          <w:bCs/>
        </w:rPr>
      </w:pPr>
    </w:p>
    <w:p w14:paraId="29958845" w14:textId="77777777" w:rsidR="0027728E" w:rsidRDefault="00100884" w:rsidP="00CE74B7">
      <w:pPr>
        <w:jc w:val="center"/>
        <w:rPr>
          <w:b/>
          <w:bCs/>
        </w:rPr>
      </w:pPr>
      <w:r>
        <w:rPr>
          <w:rFonts w:hint="eastAsia"/>
          <w:noProof/>
          <w:lang w:val="zh-CN"/>
        </w:rPr>
        <w:drawing>
          <wp:anchor distT="0" distB="0" distL="114300" distR="114300" simplePos="0" relativeHeight="251665408" behindDoc="0" locked="0" layoutInCell="1" allowOverlap="1" wp14:anchorId="7E942BFB" wp14:editId="15683964">
            <wp:simplePos x="0" y="0"/>
            <wp:positionH relativeFrom="column">
              <wp:posOffset>3742690</wp:posOffset>
            </wp:positionH>
            <wp:positionV relativeFrom="paragraph">
              <wp:posOffset>15240</wp:posOffset>
            </wp:positionV>
            <wp:extent cx="730885" cy="700405"/>
            <wp:effectExtent l="0" t="0" r="0" b="44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usic-on.png"/>
                    <pic:cNvPicPr/>
                  </pic:nvPicPr>
                  <pic:blipFill>
                    <a:blip r:embed="rId16">
                      <a:extLst>
                        <a:ext uri="{28A0092B-C50C-407E-A947-70E740481C1C}">
                          <a14:useLocalDpi xmlns:a14="http://schemas.microsoft.com/office/drawing/2010/main" val="0"/>
                        </a:ext>
                      </a:extLst>
                    </a:blip>
                    <a:stretch>
                      <a:fillRect/>
                    </a:stretch>
                  </pic:blipFill>
                  <pic:spPr>
                    <a:xfrm>
                      <a:off x="0" y="0"/>
                      <a:ext cx="730885" cy="7004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5A6E78E2" wp14:editId="5B2061D9">
            <wp:simplePos x="0" y="0"/>
            <wp:positionH relativeFrom="column">
              <wp:posOffset>2984500</wp:posOffset>
            </wp:positionH>
            <wp:positionV relativeFrom="paragraph">
              <wp:posOffset>17145</wp:posOffset>
            </wp:positionV>
            <wp:extent cx="730885" cy="700405"/>
            <wp:effectExtent l="0" t="0" r="0" b="444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usic-off.png"/>
                    <pic:cNvPicPr/>
                  </pic:nvPicPr>
                  <pic:blipFill>
                    <a:blip r:embed="rId17">
                      <a:extLst>
                        <a:ext uri="{28A0092B-C50C-407E-A947-70E740481C1C}">
                          <a14:useLocalDpi xmlns:a14="http://schemas.microsoft.com/office/drawing/2010/main" val="0"/>
                        </a:ext>
                      </a:extLst>
                    </a:blip>
                    <a:stretch>
                      <a:fillRect/>
                    </a:stretch>
                  </pic:blipFill>
                  <pic:spPr>
                    <a:xfrm>
                      <a:off x="0" y="0"/>
                      <a:ext cx="730885" cy="700405"/>
                    </a:xfrm>
                    <a:prstGeom prst="rect">
                      <a:avLst/>
                    </a:prstGeom>
                  </pic:spPr>
                </pic:pic>
              </a:graphicData>
            </a:graphic>
            <wp14:sizeRelH relativeFrom="page">
              <wp14:pctWidth>0</wp14:pctWidth>
            </wp14:sizeRelH>
            <wp14:sizeRelV relativeFrom="page">
              <wp14:pctHeight>0</wp14:pctHeight>
            </wp14:sizeRelV>
          </wp:anchor>
        </w:drawing>
      </w:r>
    </w:p>
    <w:p w14:paraId="68997AC8" w14:textId="77777777" w:rsidR="0027728E" w:rsidRDefault="0027728E" w:rsidP="00CE74B7">
      <w:pPr>
        <w:jc w:val="center"/>
        <w:rPr>
          <w:b/>
          <w:bCs/>
        </w:rPr>
      </w:pPr>
    </w:p>
    <w:p w14:paraId="630841F1" w14:textId="77777777" w:rsidR="0027728E" w:rsidRDefault="0027728E" w:rsidP="00CE74B7">
      <w:pPr>
        <w:jc w:val="center"/>
        <w:rPr>
          <w:b/>
          <w:bCs/>
        </w:rPr>
      </w:pPr>
    </w:p>
    <w:p w14:paraId="4ED69AFC" w14:textId="77777777" w:rsidR="0027728E" w:rsidRDefault="0027728E" w:rsidP="00CE74B7">
      <w:pPr>
        <w:jc w:val="center"/>
        <w:rPr>
          <w:b/>
          <w:bCs/>
        </w:rPr>
      </w:pPr>
    </w:p>
    <w:p w14:paraId="1A04869F" w14:textId="77777777" w:rsidR="00100884" w:rsidRDefault="00100884" w:rsidP="00CE74B7">
      <w:pPr>
        <w:jc w:val="center"/>
        <w:rPr>
          <w:b/>
          <w:bCs/>
        </w:rPr>
      </w:pPr>
    </w:p>
    <w:p w14:paraId="3AAD49C5" w14:textId="77777777" w:rsidR="00EF2977" w:rsidRPr="00736EE5" w:rsidRDefault="00EF2977" w:rsidP="00CE74B7">
      <w:pPr>
        <w:jc w:val="center"/>
        <w:rPr>
          <w:b/>
          <w:bCs/>
          <w:i/>
          <w:iCs/>
        </w:rPr>
      </w:pPr>
      <w:proofErr w:type="gramStart"/>
      <w:r w:rsidRPr="00736EE5">
        <w:rPr>
          <w:rFonts w:hint="eastAsia"/>
          <w:b/>
          <w:bCs/>
          <w:i/>
          <w:iCs/>
        </w:rPr>
        <w:t>水墨风</w:t>
      </w:r>
      <w:proofErr w:type="gramEnd"/>
      <w:r w:rsidRPr="00736EE5">
        <w:rPr>
          <w:rFonts w:hint="eastAsia"/>
          <w:b/>
          <w:bCs/>
          <w:i/>
          <w:iCs/>
        </w:rPr>
        <w:t>的</w:t>
      </w:r>
      <w:r w:rsidR="009C3BEB" w:rsidRPr="00736EE5">
        <w:rPr>
          <w:rFonts w:hint="eastAsia"/>
          <w:b/>
          <w:bCs/>
          <w:i/>
          <w:iCs/>
        </w:rPr>
        <w:t>界面</w:t>
      </w:r>
      <w:r w:rsidR="00271043" w:rsidRPr="00736EE5">
        <w:rPr>
          <w:rFonts w:hint="eastAsia"/>
          <w:b/>
          <w:bCs/>
          <w:i/>
          <w:iCs/>
        </w:rPr>
        <w:t>元</w:t>
      </w:r>
      <w:r w:rsidR="009C3BEB" w:rsidRPr="00736EE5">
        <w:rPr>
          <w:rFonts w:hint="eastAsia"/>
          <w:b/>
          <w:bCs/>
          <w:i/>
          <w:iCs/>
        </w:rPr>
        <w:t>素</w:t>
      </w:r>
    </w:p>
    <w:p w14:paraId="24F3D366" w14:textId="77777777" w:rsidR="00EF2977" w:rsidRDefault="00EF2977" w:rsidP="00CE74B7">
      <w:pPr>
        <w:jc w:val="center"/>
      </w:pPr>
    </w:p>
    <w:p w14:paraId="3901B8D0" w14:textId="77777777" w:rsidR="00020BBD" w:rsidRPr="0012642C" w:rsidRDefault="0005352F" w:rsidP="0005352F">
      <w:pPr>
        <w:rPr>
          <w:b/>
          <w:bCs/>
        </w:rPr>
      </w:pPr>
      <w:r>
        <w:tab/>
      </w:r>
      <w:r w:rsidRPr="0012642C">
        <w:rPr>
          <w:rFonts w:hint="eastAsia"/>
          <w:b/>
          <w:bCs/>
        </w:rPr>
        <w:t>【字体与元素</w:t>
      </w:r>
      <w:r w:rsidRPr="0012642C">
        <w:rPr>
          <w:rFonts w:hint="eastAsia"/>
          <w:b/>
          <w:bCs/>
        </w:rPr>
        <w:t xml:space="preserve"> </w:t>
      </w:r>
      <w:r w:rsidRPr="0012642C">
        <w:rPr>
          <w:rFonts w:hint="eastAsia"/>
          <w:b/>
          <w:bCs/>
        </w:rPr>
        <w:t>——</w:t>
      </w:r>
      <w:r w:rsidRPr="0012642C">
        <w:rPr>
          <w:rFonts w:hint="eastAsia"/>
          <w:b/>
          <w:bCs/>
        </w:rPr>
        <w:t xml:space="preserve"> </w:t>
      </w:r>
      <w:r w:rsidR="00C948C7">
        <w:rPr>
          <w:rFonts w:hint="eastAsia"/>
          <w:b/>
          <w:bCs/>
        </w:rPr>
        <w:t>精细雕琢，</w:t>
      </w:r>
      <w:r w:rsidRPr="0012642C">
        <w:rPr>
          <w:rFonts w:hint="eastAsia"/>
          <w:b/>
          <w:bCs/>
        </w:rPr>
        <w:t>原创设计】</w:t>
      </w:r>
    </w:p>
    <w:p w14:paraId="121BC55A" w14:textId="77777777" w:rsidR="00FF05DB" w:rsidRDefault="0097713B" w:rsidP="00205618">
      <w:r>
        <w:tab/>
      </w:r>
      <w:r w:rsidR="00063F5A">
        <w:rPr>
          <w:rFonts w:hint="eastAsia"/>
        </w:rPr>
        <w:t>在</w:t>
      </w:r>
      <w:r w:rsidR="003C1DE1">
        <w:rPr>
          <w:rFonts w:hint="eastAsia"/>
        </w:rPr>
        <w:t>游戏</w:t>
      </w:r>
      <w:r w:rsidR="00063F5A">
        <w:rPr>
          <w:rFonts w:hint="eastAsia"/>
        </w:rPr>
        <w:t>字</w:t>
      </w:r>
      <w:r w:rsidR="00BD6481">
        <w:rPr>
          <w:rFonts w:hint="eastAsia"/>
        </w:rPr>
        <w:t>体的选择上，</w:t>
      </w:r>
      <w:r w:rsidR="0026574E">
        <w:rPr>
          <w:rFonts w:hint="eastAsia"/>
        </w:rPr>
        <w:t>我们</w:t>
      </w:r>
      <w:r w:rsidR="00986524">
        <w:rPr>
          <w:rFonts w:hint="eastAsia"/>
        </w:rPr>
        <w:t>精心挑选了</w:t>
      </w:r>
      <w:r w:rsidR="00584BB6">
        <w:rPr>
          <w:rFonts w:hint="eastAsia"/>
        </w:rPr>
        <w:t>楷体</w:t>
      </w:r>
      <w:r w:rsidR="00B15B25">
        <w:rPr>
          <w:rFonts w:hint="eastAsia"/>
        </w:rPr>
        <w:t>、隶书、</w:t>
      </w:r>
      <w:r w:rsidR="00B6512A">
        <w:rPr>
          <w:rFonts w:hint="eastAsia"/>
        </w:rPr>
        <w:t>草书等多种</w:t>
      </w:r>
      <w:r w:rsidR="003D42A5">
        <w:rPr>
          <w:rFonts w:hint="eastAsia"/>
        </w:rPr>
        <w:t>古风</w:t>
      </w:r>
      <w:r w:rsidR="00F87BDB">
        <w:rPr>
          <w:rFonts w:hint="eastAsia"/>
        </w:rPr>
        <w:t>字体</w:t>
      </w:r>
      <w:r w:rsidR="009535AF">
        <w:rPr>
          <w:rFonts w:hint="eastAsia"/>
        </w:rPr>
        <w:t>，</w:t>
      </w:r>
      <w:r w:rsidR="003D42A5">
        <w:rPr>
          <w:rFonts w:hint="eastAsia"/>
        </w:rPr>
        <w:t>结合</w:t>
      </w:r>
      <w:r w:rsidR="00F87BDB">
        <w:rPr>
          <w:rFonts w:hint="eastAsia"/>
        </w:rPr>
        <w:t>图像编辑工具</w:t>
      </w:r>
      <w:r w:rsidR="00046CBF">
        <w:rPr>
          <w:rFonts w:hint="eastAsia"/>
        </w:rPr>
        <w:t>美化了</w:t>
      </w:r>
      <w:r w:rsidR="00F46240">
        <w:rPr>
          <w:rFonts w:hint="eastAsia"/>
        </w:rPr>
        <w:t>游戏的文字</w:t>
      </w:r>
      <w:r w:rsidR="001321A2">
        <w:rPr>
          <w:rFonts w:hint="eastAsia"/>
        </w:rPr>
        <w:t>效果。</w:t>
      </w:r>
      <w:r w:rsidR="00C83128">
        <w:rPr>
          <w:rFonts w:hint="eastAsia"/>
        </w:rPr>
        <w:t>其中</w:t>
      </w:r>
      <w:r w:rsidR="002525CB">
        <w:rPr>
          <w:rFonts w:hint="eastAsia"/>
        </w:rPr>
        <w:t>，</w:t>
      </w:r>
      <w:r w:rsidR="00E60B9D">
        <w:rPr>
          <w:rFonts w:hint="eastAsia"/>
        </w:rPr>
        <w:t>对于</w:t>
      </w:r>
      <w:r w:rsidR="002525CB">
        <w:rPr>
          <w:rFonts w:hint="eastAsia"/>
        </w:rPr>
        <w:t>游戏</w:t>
      </w:r>
      <w:r w:rsidR="00800936">
        <w:rPr>
          <w:rFonts w:hint="eastAsia"/>
        </w:rPr>
        <w:t>过程中</w:t>
      </w:r>
      <w:r w:rsidR="002525CB">
        <w:rPr>
          <w:rFonts w:hint="eastAsia"/>
        </w:rPr>
        <w:t>数字</w:t>
      </w:r>
      <w:r w:rsidR="00C84808">
        <w:rPr>
          <w:rFonts w:hint="eastAsia"/>
        </w:rPr>
        <w:t>（例如游戏分数）</w:t>
      </w:r>
      <w:r w:rsidR="00EC57E2">
        <w:rPr>
          <w:rFonts w:hint="eastAsia"/>
        </w:rPr>
        <w:t>的字体</w:t>
      </w:r>
      <w:r w:rsidR="00691BE1">
        <w:rPr>
          <w:rFonts w:hint="eastAsia"/>
        </w:rPr>
        <w:t>，</w:t>
      </w:r>
      <w:r w:rsidR="00320ED8">
        <w:rPr>
          <w:rFonts w:hint="eastAsia"/>
        </w:rPr>
        <w:t>我们</w:t>
      </w:r>
      <w:r w:rsidR="000E5729">
        <w:rPr>
          <w:rFonts w:hint="eastAsia"/>
        </w:rPr>
        <w:t>利用</w:t>
      </w:r>
      <w:proofErr w:type="spellStart"/>
      <w:r w:rsidR="002B2636" w:rsidRPr="008B4CB7">
        <w:rPr>
          <w:rFonts w:ascii="微软雅黑" w:hAnsi="微软雅黑"/>
          <w:b/>
          <w:bCs/>
        </w:rPr>
        <w:t>BMFont</w:t>
      </w:r>
      <w:proofErr w:type="spellEnd"/>
      <w:r w:rsidR="00757BC4">
        <w:rPr>
          <w:rFonts w:hint="eastAsia"/>
        </w:rPr>
        <w:t>工具</w:t>
      </w:r>
      <w:r w:rsidR="002A6308">
        <w:rPr>
          <w:rFonts w:hint="eastAsia"/>
        </w:rPr>
        <w:t>制作</w:t>
      </w:r>
      <w:r w:rsidR="00D07413">
        <w:rPr>
          <w:rFonts w:hint="eastAsia"/>
        </w:rPr>
        <w:t>了</w:t>
      </w:r>
      <w:r w:rsidR="00D07413" w:rsidRPr="00182CAC">
        <w:rPr>
          <w:rFonts w:hint="eastAsia"/>
          <w:b/>
          <w:bCs/>
        </w:rPr>
        <w:t>原创的位</w:t>
      </w:r>
      <w:r w:rsidR="00D07413" w:rsidRPr="00EF2977">
        <w:rPr>
          <w:rFonts w:hint="eastAsia"/>
          <w:b/>
          <w:bCs/>
        </w:rPr>
        <w:t>图</w:t>
      </w:r>
      <w:r w:rsidR="008C11F6" w:rsidRPr="00EF2977">
        <w:rPr>
          <w:rFonts w:hint="eastAsia"/>
          <w:b/>
          <w:bCs/>
        </w:rPr>
        <w:t>字体</w:t>
      </w:r>
      <w:r w:rsidR="00D07413" w:rsidRPr="00EF2977">
        <w:rPr>
          <w:rFonts w:hint="eastAsia"/>
          <w:b/>
          <w:bCs/>
        </w:rPr>
        <w:t>素材</w:t>
      </w:r>
      <w:r w:rsidR="00E43A95">
        <w:rPr>
          <w:rFonts w:hint="eastAsia"/>
        </w:rPr>
        <w:t>，兼顾了效率与效果。</w:t>
      </w:r>
    </w:p>
    <w:p w14:paraId="4E6ED39A" w14:textId="77777777" w:rsidR="00D3130C" w:rsidRDefault="00D3130C" w:rsidP="00205618"/>
    <w:p w14:paraId="0CB8A6D8" w14:textId="77777777" w:rsidR="00D3130C" w:rsidRDefault="00D3130C" w:rsidP="00205618">
      <w:r>
        <w:rPr>
          <w:rFonts w:hint="eastAsia"/>
          <w:noProof/>
        </w:rPr>
        <w:drawing>
          <wp:anchor distT="0" distB="0" distL="114300" distR="114300" simplePos="0" relativeHeight="251659264" behindDoc="0" locked="0" layoutInCell="1" allowOverlap="1" wp14:anchorId="0456A351" wp14:editId="0AC419F8">
            <wp:simplePos x="0" y="0"/>
            <wp:positionH relativeFrom="column">
              <wp:posOffset>2622550</wp:posOffset>
            </wp:positionH>
            <wp:positionV relativeFrom="paragraph">
              <wp:posOffset>11430</wp:posOffset>
            </wp:positionV>
            <wp:extent cx="1435100" cy="107569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mber-red.png"/>
                    <pic:cNvPicPr/>
                  </pic:nvPicPr>
                  <pic:blipFill>
                    <a:blip r:embed="rId18">
                      <a:extLst>
                        <a:ext uri="{28A0092B-C50C-407E-A947-70E740481C1C}">
                          <a14:useLocalDpi xmlns:a14="http://schemas.microsoft.com/office/drawing/2010/main" val="0"/>
                        </a:ext>
                      </a:extLst>
                    </a:blip>
                    <a:stretch>
                      <a:fillRect/>
                    </a:stretch>
                  </pic:blipFill>
                  <pic:spPr>
                    <a:xfrm>
                      <a:off x="0" y="0"/>
                      <a:ext cx="1435100" cy="107569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0288" behindDoc="0" locked="0" layoutInCell="1" allowOverlap="1" wp14:anchorId="2024F3C5" wp14:editId="44A89AA4">
            <wp:simplePos x="0" y="0"/>
            <wp:positionH relativeFrom="column">
              <wp:posOffset>1739900</wp:posOffset>
            </wp:positionH>
            <wp:positionV relativeFrom="paragraph">
              <wp:posOffset>11430</wp:posOffset>
            </wp:positionV>
            <wp:extent cx="259081" cy="1143002"/>
            <wp:effectExtent l="0" t="0" r="762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i-tex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081" cy="1143002"/>
                    </a:xfrm>
                    <a:prstGeom prst="rect">
                      <a:avLst/>
                    </a:prstGeom>
                  </pic:spPr>
                </pic:pic>
              </a:graphicData>
            </a:graphic>
            <wp14:sizeRelH relativeFrom="page">
              <wp14:pctWidth>0</wp14:pctWidth>
            </wp14:sizeRelH>
            <wp14:sizeRelV relativeFrom="page">
              <wp14:pctHeight>0</wp14:pctHeight>
            </wp14:sizeRelV>
          </wp:anchor>
        </w:drawing>
      </w:r>
    </w:p>
    <w:p w14:paraId="22E57587" w14:textId="77777777" w:rsidR="00D3130C" w:rsidRDefault="00D3130C" w:rsidP="00205618">
      <w:r>
        <w:rPr>
          <w:rFonts w:hint="eastAsia"/>
          <w:noProof/>
        </w:rPr>
        <w:drawing>
          <wp:anchor distT="0" distB="0" distL="114300" distR="114300" simplePos="0" relativeHeight="251658240" behindDoc="0" locked="0" layoutInCell="1" allowOverlap="1" wp14:anchorId="134169C3" wp14:editId="4F830BB2">
            <wp:simplePos x="0" y="0"/>
            <wp:positionH relativeFrom="column">
              <wp:posOffset>1073150</wp:posOffset>
            </wp:positionH>
            <wp:positionV relativeFrom="paragraph">
              <wp:posOffset>86360</wp:posOffset>
            </wp:positionV>
            <wp:extent cx="534670" cy="47625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i.png"/>
                    <pic:cNvPicPr/>
                  </pic:nvPicPr>
                  <pic:blipFill>
                    <a:blip r:embed="rId20">
                      <a:extLst>
                        <a:ext uri="{28A0092B-C50C-407E-A947-70E740481C1C}">
                          <a14:useLocalDpi xmlns:a14="http://schemas.microsoft.com/office/drawing/2010/main" val="0"/>
                        </a:ext>
                      </a:extLst>
                    </a:blip>
                    <a:stretch>
                      <a:fillRect/>
                    </a:stretch>
                  </pic:blipFill>
                  <pic:spPr>
                    <a:xfrm>
                      <a:off x="0" y="0"/>
                      <a:ext cx="534670" cy="476250"/>
                    </a:xfrm>
                    <a:prstGeom prst="rect">
                      <a:avLst/>
                    </a:prstGeom>
                  </pic:spPr>
                </pic:pic>
              </a:graphicData>
            </a:graphic>
            <wp14:sizeRelH relativeFrom="margin">
              <wp14:pctWidth>0</wp14:pctWidth>
            </wp14:sizeRelH>
            <wp14:sizeRelV relativeFrom="margin">
              <wp14:pctHeight>0</wp14:pctHeight>
            </wp14:sizeRelV>
          </wp:anchor>
        </w:drawing>
      </w:r>
    </w:p>
    <w:p w14:paraId="57DA7357" w14:textId="77777777" w:rsidR="00D3130C" w:rsidRDefault="00D3130C" w:rsidP="00205618"/>
    <w:p w14:paraId="7287AC64" w14:textId="77777777" w:rsidR="00D3130C" w:rsidRDefault="00D3130C" w:rsidP="00205618"/>
    <w:p w14:paraId="59ED65B9" w14:textId="77777777" w:rsidR="00F948DB" w:rsidRDefault="00F948DB" w:rsidP="00205618">
      <w:r>
        <w:tab/>
      </w:r>
    </w:p>
    <w:p w14:paraId="03644B8B" w14:textId="77777777" w:rsidR="00F948DB" w:rsidRDefault="00F948DB" w:rsidP="00012D45">
      <w:pPr>
        <w:jc w:val="center"/>
      </w:pPr>
    </w:p>
    <w:p w14:paraId="39B2C519" w14:textId="77777777" w:rsidR="00205618" w:rsidRPr="006D7C86" w:rsidRDefault="00C676ED" w:rsidP="00205618">
      <w:pPr>
        <w:rPr>
          <w:b/>
          <w:bCs/>
          <w:i/>
          <w:iCs/>
        </w:rPr>
      </w:pPr>
      <w:r>
        <w:rPr>
          <w:rFonts w:hint="eastAsia"/>
          <w:b/>
          <w:bCs/>
          <w:i/>
          <w:iCs/>
        </w:rPr>
        <w:t xml:space="preserve"> </w:t>
      </w:r>
      <w:r>
        <w:rPr>
          <w:b/>
          <w:bCs/>
          <w:i/>
          <w:iCs/>
        </w:rPr>
        <w:t xml:space="preserve">                 </w:t>
      </w:r>
      <w:r w:rsidR="00AC5E73">
        <w:rPr>
          <w:rFonts w:hint="eastAsia"/>
          <w:b/>
          <w:bCs/>
          <w:i/>
          <w:iCs/>
        </w:rPr>
        <w:t>多种</w:t>
      </w:r>
      <w:r w:rsidR="006D7C86" w:rsidRPr="006D7C86">
        <w:rPr>
          <w:rFonts w:hint="eastAsia"/>
          <w:b/>
          <w:bCs/>
          <w:i/>
          <w:iCs/>
        </w:rPr>
        <w:t>古风字体</w:t>
      </w:r>
      <w:r w:rsidR="006D7C86">
        <w:rPr>
          <w:rFonts w:hint="eastAsia"/>
          <w:b/>
          <w:bCs/>
          <w:i/>
          <w:iCs/>
        </w:rPr>
        <w:t xml:space="preserve"> </w:t>
      </w:r>
      <w:r w:rsidR="006D7C86">
        <w:rPr>
          <w:b/>
          <w:bCs/>
          <w:i/>
          <w:iCs/>
        </w:rPr>
        <w:t xml:space="preserve">    </w:t>
      </w:r>
      <w:r>
        <w:rPr>
          <w:b/>
          <w:bCs/>
          <w:i/>
          <w:iCs/>
        </w:rPr>
        <w:t xml:space="preserve">    </w:t>
      </w:r>
      <w:r w:rsidR="006D7C86">
        <w:rPr>
          <w:rFonts w:hint="eastAsia"/>
          <w:b/>
          <w:bCs/>
          <w:i/>
          <w:iCs/>
        </w:rPr>
        <w:t>原创数字位图字体素材</w:t>
      </w:r>
    </w:p>
    <w:p w14:paraId="1A40335D" w14:textId="77777777" w:rsidR="00D3130C" w:rsidRDefault="00220044" w:rsidP="00205618">
      <w:r>
        <w:tab/>
      </w:r>
    </w:p>
    <w:p w14:paraId="2BFF441D" w14:textId="77777777" w:rsidR="00562E14" w:rsidRDefault="003F57CE" w:rsidP="00205618">
      <w:r>
        <w:tab/>
      </w:r>
      <w:r>
        <w:rPr>
          <w:rFonts w:hint="eastAsia"/>
        </w:rPr>
        <w:t>在界面元素的</w:t>
      </w:r>
      <w:r w:rsidR="00C45ECF">
        <w:rPr>
          <w:rFonts w:hint="eastAsia"/>
        </w:rPr>
        <w:t>设计</w:t>
      </w:r>
      <w:r>
        <w:rPr>
          <w:rFonts w:hint="eastAsia"/>
        </w:rPr>
        <w:t>上，</w:t>
      </w:r>
      <w:r w:rsidR="004D1875">
        <w:rPr>
          <w:rFonts w:hint="eastAsia"/>
        </w:rPr>
        <w:t>绝大多数</w:t>
      </w:r>
      <w:r w:rsidR="001A4A59">
        <w:rPr>
          <w:rFonts w:hint="eastAsia"/>
        </w:rPr>
        <w:t>界面元素均为</w:t>
      </w:r>
      <w:r w:rsidR="001A4A59" w:rsidRPr="008840F3">
        <w:rPr>
          <w:rFonts w:hint="eastAsia"/>
          <w:b/>
          <w:bCs/>
        </w:rPr>
        <w:t>原创设计</w:t>
      </w:r>
      <w:r w:rsidR="009C6AF4">
        <w:rPr>
          <w:rFonts w:hint="eastAsia"/>
        </w:rPr>
        <w:t>，</w:t>
      </w:r>
      <w:r w:rsidR="00AA54E1">
        <w:rPr>
          <w:rFonts w:hint="eastAsia"/>
        </w:rPr>
        <w:t>由简单的</w:t>
      </w:r>
      <w:r w:rsidR="00030339">
        <w:rPr>
          <w:rFonts w:hint="eastAsia"/>
        </w:rPr>
        <w:t>墨迹、文字等</w:t>
      </w:r>
      <w:r w:rsidR="00023090">
        <w:rPr>
          <w:rFonts w:hint="eastAsia"/>
        </w:rPr>
        <w:t>要素</w:t>
      </w:r>
    </w:p>
    <w:p w14:paraId="7AE4D164" w14:textId="77777777" w:rsidR="00562E14" w:rsidRDefault="00562E14" w:rsidP="00205618"/>
    <w:p w14:paraId="3741E6C2" w14:textId="77777777" w:rsidR="00562E14" w:rsidRDefault="00562E14" w:rsidP="00205618"/>
    <w:p w14:paraId="763E7D03" w14:textId="77777777" w:rsidR="00103BA8" w:rsidRDefault="00943A17" w:rsidP="00205618">
      <w:r>
        <w:rPr>
          <w:rFonts w:hint="eastAsia"/>
        </w:rPr>
        <w:t>加工而成。</w:t>
      </w:r>
    </w:p>
    <w:p w14:paraId="564EC271" w14:textId="77777777" w:rsidR="00CC7913" w:rsidRPr="00CC7913" w:rsidRDefault="00CC7913" w:rsidP="00B97A9F">
      <w:pPr>
        <w:ind w:leftChars="200" w:left="420"/>
      </w:pPr>
      <w:r>
        <w:tab/>
      </w:r>
    </w:p>
    <w:p w14:paraId="268647B0" w14:textId="77777777" w:rsidR="002F1A69" w:rsidRPr="00B80500" w:rsidRDefault="001F0949" w:rsidP="00B97A9F">
      <w:pPr>
        <w:ind w:leftChars="200" w:left="420"/>
        <w:rPr>
          <w:rFonts w:ascii="Cambria Math" w:hAnsi="Cambria Math" w:cs="Cambria Math"/>
          <w:sz w:val="52"/>
          <w:szCs w:val="56"/>
        </w:rPr>
      </w:pPr>
      <w:r w:rsidRPr="00B80500">
        <w:rPr>
          <w:noProof/>
        </w:rPr>
        <w:drawing>
          <wp:anchor distT="0" distB="0" distL="114300" distR="114300" simplePos="0" relativeHeight="251667456" behindDoc="0" locked="0" layoutInCell="1" allowOverlap="1" wp14:anchorId="71648BCB" wp14:editId="3953ECAC">
            <wp:simplePos x="0" y="0"/>
            <wp:positionH relativeFrom="column">
              <wp:posOffset>1771650</wp:posOffset>
            </wp:positionH>
            <wp:positionV relativeFrom="paragraph">
              <wp:posOffset>236220</wp:posOffset>
            </wp:positionV>
            <wp:extent cx="228600" cy="33020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600" cy="330200"/>
                    </a:xfrm>
                    <a:prstGeom prst="rect">
                      <a:avLst/>
                    </a:prstGeom>
                  </pic:spPr>
                </pic:pic>
              </a:graphicData>
            </a:graphic>
            <wp14:sizeRelH relativeFrom="page">
              <wp14:pctWidth>0</wp14:pctWidth>
            </wp14:sizeRelH>
            <wp14:sizeRelV relativeFrom="page">
              <wp14:pctHeight>0</wp14:pctHeight>
            </wp14:sizeRelV>
          </wp:anchor>
        </w:drawing>
      </w:r>
      <w:r w:rsidRPr="00B80500">
        <w:rPr>
          <w:noProof/>
        </w:rPr>
        <w:drawing>
          <wp:anchor distT="0" distB="0" distL="114300" distR="114300" simplePos="0" relativeHeight="251669504" behindDoc="0" locked="0" layoutInCell="1" allowOverlap="1" wp14:anchorId="63AB5B1F" wp14:editId="3FD3AFE5">
            <wp:simplePos x="0" y="0"/>
            <wp:positionH relativeFrom="margin">
              <wp:posOffset>2046605</wp:posOffset>
            </wp:positionH>
            <wp:positionV relativeFrom="paragraph">
              <wp:posOffset>134620</wp:posOffset>
            </wp:positionV>
            <wp:extent cx="565150" cy="565150"/>
            <wp:effectExtent l="0" t="0" r="6350" b="635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5150" cy="565150"/>
                    </a:xfrm>
                    <a:prstGeom prst="rect">
                      <a:avLst/>
                    </a:prstGeom>
                  </pic:spPr>
                </pic:pic>
              </a:graphicData>
            </a:graphic>
            <wp14:sizeRelH relativeFrom="page">
              <wp14:pctWidth>0</wp14:pctWidth>
            </wp14:sizeRelH>
            <wp14:sizeRelV relativeFrom="page">
              <wp14:pctHeight>0</wp14:pctHeight>
            </wp14:sizeRelV>
          </wp:anchor>
        </w:drawing>
      </w:r>
      <w:r w:rsidRPr="00B80500">
        <w:rPr>
          <w:b/>
          <w:bCs/>
          <w:noProof/>
        </w:rPr>
        <w:drawing>
          <wp:anchor distT="0" distB="0" distL="114300" distR="114300" simplePos="0" relativeHeight="251671552" behindDoc="0" locked="0" layoutInCell="1" allowOverlap="1" wp14:anchorId="370FB2CB" wp14:editId="704ADDF9">
            <wp:simplePos x="0" y="0"/>
            <wp:positionH relativeFrom="column">
              <wp:posOffset>1741170</wp:posOffset>
            </wp:positionH>
            <wp:positionV relativeFrom="paragraph">
              <wp:posOffset>674370</wp:posOffset>
            </wp:positionV>
            <wp:extent cx="330835" cy="330835"/>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us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0835" cy="330835"/>
                    </a:xfrm>
                    <a:prstGeom prst="rect">
                      <a:avLst/>
                    </a:prstGeom>
                  </pic:spPr>
                </pic:pic>
              </a:graphicData>
            </a:graphic>
            <wp14:sizeRelH relativeFrom="page">
              <wp14:pctWidth>0</wp14:pctWidth>
            </wp14:sizeRelH>
            <wp14:sizeRelV relativeFrom="page">
              <wp14:pctHeight>0</wp14:pctHeight>
            </wp14:sizeRelV>
          </wp:anchor>
        </w:drawing>
      </w:r>
      <w:r w:rsidRPr="00B80500">
        <w:rPr>
          <w:b/>
          <w:bCs/>
          <w:noProof/>
        </w:rPr>
        <w:drawing>
          <wp:anchor distT="0" distB="0" distL="114300" distR="114300" simplePos="0" relativeHeight="251670528" behindDoc="0" locked="0" layoutInCell="1" allowOverlap="1" wp14:anchorId="03329D8F" wp14:editId="47D3336B">
            <wp:simplePos x="0" y="0"/>
            <wp:positionH relativeFrom="margin">
              <wp:posOffset>2179320</wp:posOffset>
            </wp:positionH>
            <wp:positionV relativeFrom="paragraph">
              <wp:posOffset>662305</wp:posOffset>
            </wp:positionV>
            <wp:extent cx="330200" cy="330200"/>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inu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0200" cy="330200"/>
                    </a:xfrm>
                    <a:prstGeom prst="rect">
                      <a:avLst/>
                    </a:prstGeom>
                  </pic:spPr>
                </pic:pic>
              </a:graphicData>
            </a:graphic>
            <wp14:sizeRelH relativeFrom="page">
              <wp14:pctWidth>0</wp14:pctWidth>
            </wp14:sizeRelH>
            <wp14:sizeRelV relativeFrom="page">
              <wp14:pctHeight>0</wp14:pctHeight>
            </wp14:sizeRelV>
          </wp:anchor>
        </w:drawing>
      </w:r>
      <w:r>
        <w:rPr>
          <w:rFonts w:ascii="Cambria Math" w:hAnsi="Cambria Math" w:cs="Cambria Math"/>
          <w:noProof/>
          <w:sz w:val="52"/>
          <w:szCs w:val="56"/>
        </w:rPr>
        <w:drawing>
          <wp:anchor distT="0" distB="0" distL="114300" distR="114300" simplePos="0" relativeHeight="251672576" behindDoc="0" locked="0" layoutInCell="1" allowOverlap="1" wp14:anchorId="0C6859C2" wp14:editId="1A480F57">
            <wp:simplePos x="0" y="0"/>
            <wp:positionH relativeFrom="column">
              <wp:posOffset>3325495</wp:posOffset>
            </wp:positionH>
            <wp:positionV relativeFrom="paragraph">
              <wp:posOffset>553720</wp:posOffset>
            </wp:positionV>
            <wp:extent cx="563245" cy="539750"/>
            <wp:effectExtent l="0" t="0" r="8255"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inue.png"/>
                    <pic:cNvPicPr/>
                  </pic:nvPicPr>
                  <pic:blipFill>
                    <a:blip r:embed="rId14">
                      <a:extLst>
                        <a:ext uri="{28A0092B-C50C-407E-A947-70E740481C1C}">
                          <a14:useLocalDpi xmlns:a14="http://schemas.microsoft.com/office/drawing/2010/main" val="0"/>
                        </a:ext>
                      </a:extLst>
                    </a:blip>
                    <a:stretch>
                      <a:fillRect/>
                    </a:stretch>
                  </pic:blipFill>
                  <pic:spPr>
                    <a:xfrm>
                      <a:off x="0" y="0"/>
                      <a:ext cx="563245" cy="539750"/>
                    </a:xfrm>
                    <a:prstGeom prst="rect">
                      <a:avLst/>
                    </a:prstGeom>
                  </pic:spPr>
                </pic:pic>
              </a:graphicData>
            </a:graphic>
            <wp14:sizeRelH relativeFrom="page">
              <wp14:pctWidth>0</wp14:pctWidth>
            </wp14:sizeRelH>
            <wp14:sizeRelV relativeFrom="page">
              <wp14:pctHeight>0</wp14:pctHeight>
            </wp14:sizeRelV>
          </wp:anchor>
        </w:drawing>
      </w:r>
      <w:r>
        <w:rPr>
          <w:rFonts w:ascii="Cambria Math" w:hAnsi="Cambria Math" w:cs="Cambria Math"/>
          <w:noProof/>
          <w:sz w:val="52"/>
          <w:szCs w:val="56"/>
        </w:rPr>
        <w:drawing>
          <wp:anchor distT="0" distB="0" distL="114300" distR="114300" simplePos="0" relativeHeight="251674624" behindDoc="0" locked="0" layoutInCell="1" allowOverlap="1" wp14:anchorId="5981485B" wp14:editId="4FC1BD66">
            <wp:simplePos x="0" y="0"/>
            <wp:positionH relativeFrom="column">
              <wp:posOffset>3340100</wp:posOffset>
            </wp:positionH>
            <wp:positionV relativeFrom="paragraph">
              <wp:posOffset>77470</wp:posOffset>
            </wp:positionV>
            <wp:extent cx="563245" cy="539750"/>
            <wp:effectExtent l="0" t="0" r="8255"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sic-on.png"/>
                    <pic:cNvPicPr/>
                  </pic:nvPicPr>
                  <pic:blipFill>
                    <a:blip r:embed="rId16">
                      <a:extLst>
                        <a:ext uri="{28A0092B-C50C-407E-A947-70E740481C1C}">
                          <a14:useLocalDpi xmlns:a14="http://schemas.microsoft.com/office/drawing/2010/main" val="0"/>
                        </a:ext>
                      </a:extLst>
                    </a:blip>
                    <a:stretch>
                      <a:fillRect/>
                    </a:stretch>
                  </pic:blipFill>
                  <pic:spPr>
                    <a:xfrm>
                      <a:off x="0" y="0"/>
                      <a:ext cx="563245" cy="539750"/>
                    </a:xfrm>
                    <a:prstGeom prst="rect">
                      <a:avLst/>
                    </a:prstGeom>
                  </pic:spPr>
                </pic:pic>
              </a:graphicData>
            </a:graphic>
            <wp14:sizeRelH relativeFrom="page">
              <wp14:pctWidth>0</wp14:pctWidth>
            </wp14:sizeRelH>
            <wp14:sizeRelV relativeFrom="page">
              <wp14:pctHeight>0</wp14:pctHeight>
            </wp14:sizeRelV>
          </wp:anchor>
        </w:drawing>
      </w:r>
      <w:r>
        <w:rPr>
          <w:rFonts w:ascii="Cambria Math" w:hAnsi="Cambria Math" w:cs="Cambria Math"/>
          <w:noProof/>
          <w:sz w:val="52"/>
          <w:szCs w:val="56"/>
        </w:rPr>
        <w:drawing>
          <wp:anchor distT="0" distB="0" distL="114300" distR="114300" simplePos="0" relativeHeight="251673600" behindDoc="0" locked="0" layoutInCell="1" allowOverlap="1" wp14:anchorId="568BD2F0" wp14:editId="4D2815B5">
            <wp:simplePos x="0" y="0"/>
            <wp:positionH relativeFrom="column">
              <wp:posOffset>3888740</wp:posOffset>
            </wp:positionH>
            <wp:positionV relativeFrom="paragraph">
              <wp:posOffset>90170</wp:posOffset>
            </wp:positionV>
            <wp:extent cx="563245" cy="539750"/>
            <wp:effectExtent l="0" t="0" r="8255"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sic-off.png"/>
                    <pic:cNvPicPr/>
                  </pic:nvPicPr>
                  <pic:blipFill>
                    <a:blip r:embed="rId17">
                      <a:extLst>
                        <a:ext uri="{28A0092B-C50C-407E-A947-70E740481C1C}">
                          <a14:useLocalDpi xmlns:a14="http://schemas.microsoft.com/office/drawing/2010/main" val="0"/>
                        </a:ext>
                      </a:extLst>
                    </a:blip>
                    <a:stretch>
                      <a:fillRect/>
                    </a:stretch>
                  </pic:blipFill>
                  <pic:spPr>
                    <a:xfrm>
                      <a:off x="0" y="0"/>
                      <a:ext cx="563245" cy="5397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15D59666" wp14:editId="3DF79222">
            <wp:simplePos x="0" y="0"/>
            <wp:positionH relativeFrom="column">
              <wp:posOffset>4441190</wp:posOffset>
            </wp:positionH>
            <wp:positionV relativeFrom="paragraph">
              <wp:posOffset>96520</wp:posOffset>
            </wp:positionV>
            <wp:extent cx="563245" cy="539750"/>
            <wp:effectExtent l="0" t="0" r="8255"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png"/>
                    <pic:cNvPicPr/>
                  </pic:nvPicPr>
                  <pic:blipFill>
                    <a:blip r:embed="rId25">
                      <a:extLst>
                        <a:ext uri="{28A0092B-C50C-407E-A947-70E740481C1C}">
                          <a14:useLocalDpi xmlns:a14="http://schemas.microsoft.com/office/drawing/2010/main" val="0"/>
                        </a:ext>
                      </a:extLst>
                    </a:blip>
                    <a:stretch>
                      <a:fillRect/>
                    </a:stretch>
                  </pic:blipFill>
                  <pic:spPr>
                    <a:xfrm>
                      <a:off x="0" y="0"/>
                      <a:ext cx="563245" cy="539750"/>
                    </a:xfrm>
                    <a:prstGeom prst="rect">
                      <a:avLst/>
                    </a:prstGeom>
                  </pic:spPr>
                </pic:pic>
              </a:graphicData>
            </a:graphic>
            <wp14:sizeRelH relativeFrom="page">
              <wp14:pctWidth>0</wp14:pctWidth>
            </wp14:sizeRelH>
            <wp14:sizeRelV relativeFrom="page">
              <wp14:pctHeight>0</wp14:pctHeight>
            </wp14:sizeRelV>
          </wp:anchor>
        </w:drawing>
      </w:r>
      <w:r w:rsidRPr="0023004E">
        <w:rPr>
          <w:noProof/>
        </w:rPr>
        <w:drawing>
          <wp:anchor distT="0" distB="0" distL="114300" distR="114300" simplePos="0" relativeHeight="251666432" behindDoc="0" locked="0" layoutInCell="1" allowOverlap="1" wp14:anchorId="5DADFC57" wp14:editId="76B67536">
            <wp:simplePos x="0" y="0"/>
            <wp:positionH relativeFrom="margin">
              <wp:posOffset>-34925</wp:posOffset>
            </wp:positionH>
            <wp:positionV relativeFrom="paragraph">
              <wp:posOffset>138430</wp:posOffset>
            </wp:positionV>
            <wp:extent cx="1079500" cy="978257"/>
            <wp:effectExtent l="0" t="0" r="6350" b="0"/>
            <wp:wrapSquare wrapText="bothSides"/>
            <wp:docPr id="17" name="图片 17" descr="C:\Users\Wish\AppData\Local\Temp\WeChat Files\62c1a4b4af58bc33a8d949fdcff77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sh\AppData\Local\Temp\WeChat Files\62c1a4b4af58bc33a8d949fdcff777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79500" cy="978257"/>
                    </a:xfrm>
                    <a:prstGeom prst="rect">
                      <a:avLst/>
                    </a:prstGeom>
                    <a:noFill/>
                    <a:ln>
                      <a:noFill/>
                    </a:ln>
                  </pic:spPr>
                </pic:pic>
              </a:graphicData>
            </a:graphic>
            <wp14:sizeRelH relativeFrom="page">
              <wp14:pctWidth>0</wp14:pctWidth>
            </wp14:sizeRelH>
            <wp14:sizeRelV relativeFrom="page">
              <wp14:pctHeight>0</wp14:pctHeight>
            </wp14:sizeRelV>
          </wp:anchor>
        </w:drawing>
      </w:r>
      <w:r w:rsidR="00EC1D20" w:rsidRPr="00B80500">
        <w:rPr>
          <w:rFonts w:ascii="Cambria Math" w:hAnsi="Cambria Math" w:cs="Cambria Math"/>
          <w:sz w:val="52"/>
          <w:szCs w:val="56"/>
        </w:rPr>
        <w:tab/>
      </w:r>
    </w:p>
    <w:p w14:paraId="0878EE3A" w14:textId="77777777" w:rsidR="00B80500" w:rsidRPr="00B80500" w:rsidRDefault="006E75DD" w:rsidP="00B97A9F">
      <w:pPr>
        <w:ind w:leftChars="200" w:left="420"/>
        <w:rPr>
          <w:rFonts w:ascii="Cambria Math" w:hAnsi="Cambria Math" w:cs="Cambria Math"/>
          <w:sz w:val="52"/>
          <w:szCs w:val="56"/>
        </w:rPr>
      </w:pPr>
      <w:r>
        <w:rPr>
          <w:rFonts w:ascii="Cambria Math" w:hAnsi="Cambria Math" w:cs="Cambria Math"/>
          <w:noProof/>
          <w:sz w:val="52"/>
          <w:szCs w:val="56"/>
        </w:rPr>
        <w:drawing>
          <wp:anchor distT="0" distB="0" distL="114300" distR="114300" simplePos="0" relativeHeight="251675648" behindDoc="0" locked="0" layoutInCell="1" allowOverlap="1" wp14:anchorId="50BB9021" wp14:editId="4695110A">
            <wp:simplePos x="0" y="0"/>
            <wp:positionH relativeFrom="column">
              <wp:posOffset>3892550</wp:posOffset>
            </wp:positionH>
            <wp:positionV relativeFrom="paragraph">
              <wp:posOffset>163830</wp:posOffset>
            </wp:positionV>
            <wp:extent cx="563500" cy="540000"/>
            <wp:effectExtent l="0" t="0" r="8255"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use.png"/>
                    <pic:cNvPicPr/>
                  </pic:nvPicPr>
                  <pic:blipFill>
                    <a:blip r:embed="rId15">
                      <a:extLst>
                        <a:ext uri="{28A0092B-C50C-407E-A947-70E740481C1C}">
                          <a14:useLocalDpi xmlns:a14="http://schemas.microsoft.com/office/drawing/2010/main" val="0"/>
                        </a:ext>
                      </a:extLst>
                    </a:blip>
                    <a:stretch>
                      <a:fillRect/>
                    </a:stretch>
                  </pic:blipFill>
                  <pic:spPr>
                    <a:xfrm>
                      <a:off x="0" y="0"/>
                      <a:ext cx="563500" cy="540000"/>
                    </a:xfrm>
                    <a:prstGeom prst="rect">
                      <a:avLst/>
                    </a:prstGeom>
                  </pic:spPr>
                </pic:pic>
              </a:graphicData>
            </a:graphic>
            <wp14:sizeRelH relativeFrom="page">
              <wp14:pctWidth>0</wp14:pctWidth>
            </wp14:sizeRelH>
            <wp14:sizeRelV relativeFrom="page">
              <wp14:pctHeight>0</wp14:pctHeight>
            </wp14:sizeRelV>
          </wp:anchor>
        </w:drawing>
      </w:r>
      <w:r w:rsidR="00B80500" w:rsidRPr="00B80500">
        <w:rPr>
          <w:rFonts w:ascii="Cambria Math" w:hAnsi="Cambria Math" w:cs="Cambria Math"/>
          <w:b/>
          <w:bCs/>
          <w:sz w:val="52"/>
          <w:szCs w:val="56"/>
        </w:rPr>
        <w:t>+</w:t>
      </w:r>
      <w:r w:rsidR="00B80500" w:rsidRPr="00B80500">
        <w:rPr>
          <w:rFonts w:ascii="Cambria Math" w:hAnsi="Cambria Math" w:cs="Cambria Math"/>
          <w:sz w:val="52"/>
          <w:szCs w:val="56"/>
        </w:rPr>
        <w:t xml:space="preserve"> </w:t>
      </w:r>
      <w:r w:rsidR="00B80500">
        <w:rPr>
          <w:rFonts w:ascii="Cambria Math" w:hAnsi="Cambria Math" w:cs="Cambria Math"/>
          <w:sz w:val="52"/>
          <w:szCs w:val="56"/>
        </w:rPr>
        <w:t xml:space="preserve">                   </w:t>
      </w:r>
      <w:r w:rsidR="001F0949">
        <w:rPr>
          <w:rFonts w:ascii="Cambria Math" w:hAnsi="Cambria Math" w:cs="Cambria Math"/>
          <w:sz w:val="52"/>
          <w:szCs w:val="56"/>
        </w:rPr>
        <w:t xml:space="preserve">  </w:t>
      </w:r>
      <w:r w:rsidR="00B80500" w:rsidRPr="00B80500">
        <w:rPr>
          <w:rFonts w:ascii="Cambria Math" w:hAnsi="Cambria Math" w:cs="Cambria Math"/>
          <w:b/>
          <w:bCs/>
          <w:sz w:val="52"/>
          <w:szCs w:val="56"/>
        </w:rPr>
        <w:t>⇒</w:t>
      </w:r>
      <w:r w:rsidR="00B80500" w:rsidRPr="00B80500">
        <w:rPr>
          <w:rFonts w:ascii="Cambria Math" w:hAnsi="Cambria Math" w:cs="Cambria Math"/>
          <w:sz w:val="52"/>
          <w:szCs w:val="56"/>
        </w:rPr>
        <w:t xml:space="preserve">  </w:t>
      </w:r>
    </w:p>
    <w:p w14:paraId="2257DEE5" w14:textId="77777777" w:rsidR="002F1A69" w:rsidRDefault="00B80500" w:rsidP="00B97A9F">
      <w:pPr>
        <w:ind w:leftChars="200" w:left="420"/>
      </w:pPr>
      <w:r>
        <w:rPr>
          <w:rFonts w:hint="eastAsia"/>
        </w:rPr>
        <w:t xml:space="preserve"> </w:t>
      </w:r>
      <w:r>
        <w:t xml:space="preserve">           </w:t>
      </w:r>
    </w:p>
    <w:p w14:paraId="200EB708" w14:textId="77777777" w:rsidR="00D3130C" w:rsidRDefault="00D3130C" w:rsidP="00B97A9F">
      <w:pPr>
        <w:ind w:leftChars="200" w:left="420"/>
      </w:pPr>
    </w:p>
    <w:p w14:paraId="6F907E74" w14:textId="77777777" w:rsidR="00A0682E" w:rsidRDefault="00CB0944" w:rsidP="003709DA">
      <w:pPr>
        <w:jc w:val="center"/>
        <w:rPr>
          <w:rFonts w:ascii="微软雅黑" w:hAnsi="微软雅黑"/>
          <w:b/>
          <w:bCs/>
          <w:i/>
          <w:iCs/>
        </w:rPr>
      </w:pPr>
      <w:r>
        <w:rPr>
          <w:rFonts w:ascii="微软雅黑" w:hAnsi="微软雅黑" w:hint="eastAsia"/>
          <w:b/>
          <w:bCs/>
          <w:i/>
          <w:iCs/>
        </w:rPr>
        <w:t>按钮</w:t>
      </w:r>
      <w:r w:rsidR="002A4323" w:rsidRPr="003E3E4D">
        <w:rPr>
          <w:rFonts w:ascii="微软雅黑" w:hAnsi="微软雅黑" w:hint="eastAsia"/>
          <w:b/>
          <w:bCs/>
          <w:i/>
          <w:iCs/>
        </w:rPr>
        <w:t>元素设计</w:t>
      </w:r>
    </w:p>
    <w:p w14:paraId="15500C19" w14:textId="77777777" w:rsidR="00A91001" w:rsidRDefault="00A91001" w:rsidP="003709DA">
      <w:pPr>
        <w:jc w:val="center"/>
      </w:pPr>
    </w:p>
    <w:p w14:paraId="3AECDA8C" w14:textId="77777777" w:rsidR="00A26475" w:rsidRDefault="005F6CBD" w:rsidP="00205618">
      <w:r>
        <w:rPr>
          <w:rFonts w:hint="eastAsia"/>
          <w:noProof/>
        </w:rPr>
        <w:drawing>
          <wp:anchor distT="0" distB="0" distL="114300" distR="114300" simplePos="0" relativeHeight="251678720" behindDoc="0" locked="0" layoutInCell="1" allowOverlap="1" wp14:anchorId="5FBB784F" wp14:editId="36035A13">
            <wp:simplePos x="0" y="0"/>
            <wp:positionH relativeFrom="margin">
              <wp:posOffset>1460500</wp:posOffset>
            </wp:positionH>
            <wp:positionV relativeFrom="paragraph">
              <wp:posOffset>173990</wp:posOffset>
            </wp:positionV>
            <wp:extent cx="508000" cy="508000"/>
            <wp:effectExtent l="0" t="0" r="6350" b="635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witch.png"/>
                    <pic:cNvPicPr/>
                  </pic:nvPicPr>
                  <pic:blipFill>
                    <a:blip r:embed="rId27">
                      <a:extLst>
                        <a:ext uri="{28A0092B-C50C-407E-A947-70E740481C1C}">
                          <a14:useLocalDpi xmlns:a14="http://schemas.microsoft.com/office/drawing/2010/main" val="0"/>
                        </a:ext>
                      </a:extLst>
                    </a:blip>
                    <a:stretch>
                      <a:fillRect/>
                    </a:stretch>
                  </pic:blipFill>
                  <pic:spPr>
                    <a:xfrm>
                      <a:off x="0" y="0"/>
                      <a:ext cx="508000" cy="508000"/>
                    </a:xfrm>
                    <a:prstGeom prst="rect">
                      <a:avLst/>
                    </a:prstGeom>
                  </pic:spPr>
                </pic:pic>
              </a:graphicData>
            </a:graphic>
            <wp14:sizeRelH relativeFrom="page">
              <wp14:pctWidth>0</wp14:pctWidth>
            </wp14:sizeRelH>
            <wp14:sizeRelV relativeFrom="page">
              <wp14:pctHeight>0</wp14:pctHeight>
            </wp14:sizeRelV>
          </wp:anchor>
        </w:drawing>
      </w:r>
      <w:r w:rsidRPr="00A26475">
        <w:rPr>
          <w:noProof/>
        </w:rPr>
        <w:drawing>
          <wp:anchor distT="0" distB="0" distL="114300" distR="114300" simplePos="0" relativeHeight="251677696" behindDoc="0" locked="0" layoutInCell="1" allowOverlap="1" wp14:anchorId="39A3498B" wp14:editId="48492DA4">
            <wp:simplePos x="0" y="0"/>
            <wp:positionH relativeFrom="column">
              <wp:posOffset>679450</wp:posOffset>
            </wp:positionH>
            <wp:positionV relativeFrom="paragraph">
              <wp:posOffset>173990</wp:posOffset>
            </wp:positionV>
            <wp:extent cx="577850" cy="51816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850" cy="518160"/>
                    </a:xfrm>
                    <a:prstGeom prst="rect">
                      <a:avLst/>
                    </a:prstGeom>
                  </pic:spPr>
                </pic:pic>
              </a:graphicData>
            </a:graphic>
            <wp14:sizeRelH relativeFrom="page">
              <wp14:pctWidth>0</wp14:pctWidth>
            </wp14:sizeRelH>
            <wp14:sizeRelV relativeFrom="page">
              <wp14:pctHeight>0</wp14:pctHeight>
            </wp14:sizeRelV>
          </wp:anchor>
        </w:drawing>
      </w:r>
      <w:r w:rsidR="007C32D4">
        <w:rPr>
          <w:rFonts w:hint="eastAsia"/>
          <w:noProof/>
        </w:rPr>
        <w:drawing>
          <wp:anchor distT="0" distB="0" distL="114300" distR="114300" simplePos="0" relativeHeight="251680768" behindDoc="0" locked="0" layoutInCell="1" allowOverlap="1" wp14:anchorId="3A68C5BE" wp14:editId="6076E9B5">
            <wp:simplePos x="0" y="0"/>
            <wp:positionH relativeFrom="column">
              <wp:posOffset>3492500</wp:posOffset>
            </wp:positionH>
            <wp:positionV relativeFrom="paragraph">
              <wp:posOffset>193040</wp:posOffset>
            </wp:positionV>
            <wp:extent cx="487681" cy="487681"/>
            <wp:effectExtent l="0" t="0" r="7620" b="762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witch.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681" cy="487681"/>
                    </a:xfrm>
                    <a:prstGeom prst="rect">
                      <a:avLst/>
                    </a:prstGeom>
                  </pic:spPr>
                </pic:pic>
              </a:graphicData>
            </a:graphic>
          </wp:anchor>
        </w:drawing>
      </w:r>
      <w:r w:rsidR="007C32D4">
        <w:rPr>
          <w:rFonts w:hint="eastAsia"/>
          <w:noProof/>
        </w:rPr>
        <w:drawing>
          <wp:anchor distT="0" distB="0" distL="114300" distR="114300" simplePos="0" relativeHeight="251681792" behindDoc="0" locked="0" layoutInCell="1" allowOverlap="1" wp14:anchorId="4CF09CDE" wp14:editId="45BEE1DD">
            <wp:simplePos x="0" y="0"/>
            <wp:positionH relativeFrom="column">
              <wp:posOffset>4013200</wp:posOffset>
            </wp:positionH>
            <wp:positionV relativeFrom="paragraph">
              <wp:posOffset>156845</wp:posOffset>
            </wp:positionV>
            <wp:extent cx="685801" cy="609601"/>
            <wp:effectExtent l="0" t="0" r="0"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te-RShif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5801" cy="609601"/>
                    </a:xfrm>
                    <a:prstGeom prst="rect">
                      <a:avLst/>
                    </a:prstGeom>
                  </pic:spPr>
                </pic:pic>
              </a:graphicData>
            </a:graphic>
            <wp14:sizeRelH relativeFrom="page">
              <wp14:pctWidth>0</wp14:pctWidth>
            </wp14:sizeRelH>
            <wp14:sizeRelV relativeFrom="page">
              <wp14:pctHeight>0</wp14:pctHeight>
            </wp14:sizeRelV>
          </wp:anchor>
        </w:drawing>
      </w:r>
      <w:r w:rsidR="007C32D4">
        <w:rPr>
          <w:rFonts w:hint="eastAsia"/>
          <w:noProof/>
        </w:rPr>
        <w:drawing>
          <wp:anchor distT="0" distB="0" distL="114300" distR="114300" simplePos="0" relativeHeight="251679744" behindDoc="0" locked="0" layoutInCell="1" allowOverlap="1" wp14:anchorId="46EBC6BB" wp14:editId="5E33DFE7">
            <wp:simplePos x="0" y="0"/>
            <wp:positionH relativeFrom="column">
              <wp:posOffset>2768600</wp:posOffset>
            </wp:positionH>
            <wp:positionV relativeFrom="paragraph">
              <wp:posOffset>123190</wp:posOffset>
            </wp:positionV>
            <wp:extent cx="685800" cy="609600"/>
            <wp:effectExtent l="0" t="0" r="0"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lack-LShif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5800" cy="609600"/>
                    </a:xfrm>
                    <a:prstGeom prst="rect">
                      <a:avLst/>
                    </a:prstGeom>
                  </pic:spPr>
                </pic:pic>
              </a:graphicData>
            </a:graphic>
            <wp14:sizeRelH relativeFrom="page">
              <wp14:pctWidth>0</wp14:pctWidth>
            </wp14:sizeRelH>
            <wp14:sizeRelV relativeFrom="page">
              <wp14:pctHeight>0</wp14:pctHeight>
            </wp14:sizeRelV>
          </wp:anchor>
        </w:drawing>
      </w:r>
    </w:p>
    <w:p w14:paraId="2B8900EE" w14:textId="77777777" w:rsidR="00F96B51" w:rsidRDefault="00A26475" w:rsidP="00205618">
      <w:r>
        <w:rPr>
          <w:rFonts w:ascii="Cambria Math" w:hAnsi="Cambria Math" w:cs="Cambria Math"/>
          <w:b/>
          <w:bCs/>
          <w:sz w:val="52"/>
          <w:szCs w:val="56"/>
        </w:rPr>
        <w:t xml:space="preserve"> </w:t>
      </w:r>
      <w:r w:rsidR="007C32D4">
        <w:rPr>
          <w:rFonts w:ascii="Cambria Math" w:hAnsi="Cambria Math" w:cs="Cambria Math"/>
          <w:b/>
          <w:bCs/>
          <w:sz w:val="52"/>
          <w:szCs w:val="56"/>
        </w:rPr>
        <w:t xml:space="preserve">   </w:t>
      </w:r>
      <w:r w:rsidR="003477C3">
        <w:rPr>
          <w:rFonts w:ascii="Cambria Math" w:hAnsi="Cambria Math" w:cs="Cambria Math"/>
          <w:b/>
          <w:bCs/>
          <w:sz w:val="52"/>
          <w:szCs w:val="56"/>
        </w:rPr>
        <w:t xml:space="preserve">                         </w:t>
      </w:r>
      <w:r w:rsidRPr="00B80500">
        <w:rPr>
          <w:rFonts w:ascii="Cambria Math" w:hAnsi="Cambria Math" w:cs="Cambria Math"/>
          <w:b/>
          <w:bCs/>
          <w:sz w:val="52"/>
          <w:szCs w:val="56"/>
        </w:rPr>
        <w:t>⇒</w:t>
      </w:r>
      <w:r w:rsidR="007C32D4">
        <w:rPr>
          <w:rFonts w:ascii="Cambria Math" w:hAnsi="Cambria Math" w:cs="Cambria Math"/>
          <w:b/>
          <w:bCs/>
          <w:sz w:val="52"/>
          <w:szCs w:val="56"/>
        </w:rPr>
        <w:t xml:space="preserve"> </w:t>
      </w:r>
    </w:p>
    <w:p w14:paraId="41F57CA8" w14:textId="77777777" w:rsidR="00003DAD" w:rsidRPr="00BC5318" w:rsidRDefault="00003DAD" w:rsidP="00205618"/>
    <w:p w14:paraId="01BC1CD7" w14:textId="77777777" w:rsidR="00AD7FBA" w:rsidRDefault="00BC5318" w:rsidP="00BC5318">
      <w:pPr>
        <w:jc w:val="center"/>
        <w:rPr>
          <w:rFonts w:ascii="微软雅黑" w:hAnsi="微软雅黑"/>
          <w:b/>
          <w:bCs/>
          <w:i/>
          <w:iCs/>
        </w:rPr>
      </w:pPr>
      <w:r w:rsidRPr="00BC5318">
        <w:rPr>
          <w:rFonts w:ascii="微软雅黑" w:hAnsi="微软雅黑" w:hint="eastAsia"/>
          <w:b/>
          <w:bCs/>
          <w:i/>
          <w:iCs/>
        </w:rPr>
        <w:t>按键元素设计</w:t>
      </w:r>
    </w:p>
    <w:p w14:paraId="28AB157C" w14:textId="77777777" w:rsidR="000629DF" w:rsidRPr="00BC5318" w:rsidRDefault="000629DF" w:rsidP="00B53351">
      <w:pPr>
        <w:rPr>
          <w:rFonts w:ascii="微软雅黑" w:hAnsi="微软雅黑"/>
          <w:b/>
          <w:bCs/>
          <w:i/>
          <w:iCs/>
        </w:rPr>
      </w:pPr>
    </w:p>
    <w:p w14:paraId="4664046D" w14:textId="77777777" w:rsidR="007C32D4" w:rsidRDefault="00AD7FBA" w:rsidP="00205618">
      <w:r>
        <w:rPr>
          <w:noProof/>
        </w:rPr>
        <w:drawing>
          <wp:anchor distT="0" distB="0" distL="114300" distR="114300" simplePos="0" relativeHeight="251685888" behindDoc="0" locked="0" layoutInCell="1" allowOverlap="1" wp14:anchorId="0721974F" wp14:editId="2EB664E0">
            <wp:simplePos x="0" y="0"/>
            <wp:positionH relativeFrom="column">
              <wp:posOffset>4718050</wp:posOffset>
            </wp:positionH>
            <wp:positionV relativeFrom="paragraph">
              <wp:posOffset>12700</wp:posOffset>
            </wp:positionV>
            <wp:extent cx="799465" cy="719455"/>
            <wp:effectExtent l="0" t="0" r="635" b="444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or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99465" cy="719455"/>
                    </a:xfrm>
                    <a:prstGeom prst="rect">
                      <a:avLst/>
                    </a:prstGeom>
                  </pic:spPr>
                </pic:pic>
              </a:graphicData>
            </a:graphic>
          </wp:anchor>
        </w:drawing>
      </w:r>
      <w:r>
        <w:rPr>
          <w:noProof/>
        </w:rPr>
        <w:drawing>
          <wp:anchor distT="0" distB="0" distL="114300" distR="114300" simplePos="0" relativeHeight="251684864" behindDoc="0" locked="0" layoutInCell="1" allowOverlap="1" wp14:anchorId="2648C18A" wp14:editId="50358EA4">
            <wp:simplePos x="0" y="0"/>
            <wp:positionH relativeFrom="column">
              <wp:posOffset>3903345</wp:posOffset>
            </wp:positionH>
            <wp:positionV relativeFrom="paragraph">
              <wp:posOffset>12700</wp:posOffset>
            </wp:positionV>
            <wp:extent cx="799465" cy="719455"/>
            <wp:effectExtent l="0" t="0" r="635" b="4445"/>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oreC.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99465" cy="719455"/>
                    </a:xfrm>
                    <a:prstGeom prst="rect">
                      <a:avLst/>
                    </a:prstGeom>
                  </pic:spPr>
                </pic:pic>
              </a:graphicData>
            </a:graphic>
          </wp:anchor>
        </w:drawing>
      </w:r>
      <w:r>
        <w:rPr>
          <w:noProof/>
        </w:rPr>
        <w:drawing>
          <wp:anchor distT="0" distB="0" distL="114300" distR="114300" simplePos="0" relativeHeight="251683840" behindDoc="0" locked="0" layoutInCell="1" allowOverlap="1" wp14:anchorId="31AE1CAB" wp14:editId="7F8EA5F5">
            <wp:simplePos x="0" y="0"/>
            <wp:positionH relativeFrom="column">
              <wp:posOffset>3098165</wp:posOffset>
            </wp:positionH>
            <wp:positionV relativeFrom="paragraph">
              <wp:posOffset>12700</wp:posOffset>
            </wp:positionV>
            <wp:extent cx="799465" cy="719455"/>
            <wp:effectExtent l="0" t="0" r="635" b="4445"/>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ore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99465" cy="719455"/>
                    </a:xfrm>
                    <a:prstGeom prst="rect">
                      <a:avLst/>
                    </a:prstGeom>
                  </pic:spPr>
                </pic:pic>
              </a:graphicData>
            </a:graphic>
          </wp:anchor>
        </w:drawing>
      </w:r>
      <w:r>
        <w:rPr>
          <w:noProof/>
        </w:rPr>
        <w:drawing>
          <wp:anchor distT="0" distB="0" distL="114300" distR="114300" simplePos="0" relativeHeight="251682816" behindDoc="1" locked="0" layoutInCell="1" allowOverlap="1" wp14:anchorId="1E81A00B" wp14:editId="6DE5792B">
            <wp:simplePos x="0" y="0"/>
            <wp:positionH relativeFrom="column">
              <wp:posOffset>2298700</wp:posOffset>
            </wp:positionH>
            <wp:positionV relativeFrom="paragraph">
              <wp:posOffset>12700</wp:posOffset>
            </wp:positionV>
            <wp:extent cx="799465" cy="719455"/>
            <wp:effectExtent l="0" t="0" r="635" b="4445"/>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ore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99465" cy="719455"/>
                    </a:xfrm>
                    <a:prstGeom prst="rect">
                      <a:avLst/>
                    </a:prstGeom>
                  </pic:spPr>
                </pic:pic>
              </a:graphicData>
            </a:graphic>
          </wp:anchor>
        </w:drawing>
      </w:r>
      <w:r>
        <w:rPr>
          <w:rFonts w:hint="eastAsia"/>
          <w:noProof/>
        </w:rPr>
        <w:drawing>
          <wp:anchor distT="0" distB="0" distL="114300" distR="114300" simplePos="0" relativeHeight="251686912" behindDoc="0" locked="0" layoutInCell="1" allowOverlap="1" wp14:anchorId="17666926" wp14:editId="4EDC9A77">
            <wp:simplePos x="0" y="0"/>
            <wp:positionH relativeFrom="column">
              <wp:posOffset>209550</wp:posOffset>
            </wp:positionH>
            <wp:positionV relativeFrom="paragraph">
              <wp:posOffset>44450</wp:posOffset>
            </wp:positionV>
            <wp:extent cx="794516" cy="720000"/>
            <wp:effectExtent l="0" t="0" r="5715" b="4445"/>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微信图片_2019072521413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94516" cy="720000"/>
                    </a:xfrm>
                    <a:prstGeom prst="rect">
                      <a:avLst/>
                    </a:prstGeom>
                  </pic:spPr>
                </pic:pic>
              </a:graphicData>
            </a:graphic>
          </wp:anchor>
        </w:drawing>
      </w:r>
    </w:p>
    <w:p w14:paraId="060A93EE" w14:textId="77777777" w:rsidR="005C7DCD" w:rsidRDefault="00AD7FBA" w:rsidP="00205618">
      <w:r>
        <w:rPr>
          <w:rFonts w:ascii="Cambria Math" w:hAnsi="Cambria Math" w:cs="Cambria Math"/>
          <w:b/>
          <w:bCs/>
          <w:sz w:val="52"/>
          <w:szCs w:val="56"/>
        </w:rPr>
        <w:t xml:space="preserve">  </w:t>
      </w:r>
      <w:r w:rsidR="005C7DCD" w:rsidRPr="00B80500">
        <w:rPr>
          <w:rFonts w:ascii="Cambria Math" w:hAnsi="Cambria Math" w:cs="Cambria Math"/>
          <w:b/>
          <w:bCs/>
          <w:sz w:val="52"/>
          <w:szCs w:val="56"/>
        </w:rPr>
        <w:t>⇒</w:t>
      </w:r>
    </w:p>
    <w:p w14:paraId="5ED9CC21" w14:textId="77777777" w:rsidR="00A0682E" w:rsidRDefault="00A0682E" w:rsidP="00205618"/>
    <w:p w14:paraId="6478F071" w14:textId="77777777" w:rsidR="007C32D4" w:rsidRPr="006C5001" w:rsidRDefault="007C32D4" w:rsidP="00205618"/>
    <w:p w14:paraId="0EAD12D1" w14:textId="77777777" w:rsidR="007C32D4" w:rsidRPr="00B014CE" w:rsidRDefault="00307FCE" w:rsidP="00B014CE">
      <w:pPr>
        <w:jc w:val="center"/>
        <w:rPr>
          <w:b/>
          <w:bCs/>
          <w:i/>
          <w:iCs/>
        </w:rPr>
      </w:pPr>
      <w:r w:rsidRPr="00B014CE">
        <w:rPr>
          <w:rFonts w:hint="eastAsia"/>
          <w:b/>
          <w:bCs/>
          <w:i/>
          <w:iCs/>
        </w:rPr>
        <w:t>分数评价设计</w:t>
      </w:r>
    </w:p>
    <w:p w14:paraId="20B7A7C1" w14:textId="77777777" w:rsidR="007C32D4" w:rsidRDefault="007C32D4" w:rsidP="00205618"/>
    <w:p w14:paraId="40AB6A0F" w14:textId="77777777" w:rsidR="00104D61" w:rsidRDefault="00104D61" w:rsidP="00205618"/>
    <w:p w14:paraId="0B109E37" w14:textId="77777777" w:rsidR="007C32D4" w:rsidRDefault="001307A6" w:rsidP="00205618">
      <w:r>
        <w:rPr>
          <w:b/>
          <w:bCs/>
        </w:rPr>
        <w:tab/>
      </w:r>
      <w:r w:rsidR="0086072D" w:rsidRPr="0012642C">
        <w:rPr>
          <w:rFonts w:hint="eastAsia"/>
          <w:b/>
          <w:bCs/>
        </w:rPr>
        <w:t>【</w:t>
      </w:r>
      <w:r>
        <w:rPr>
          <w:rFonts w:hint="eastAsia"/>
          <w:b/>
          <w:bCs/>
        </w:rPr>
        <w:t>界面</w:t>
      </w:r>
      <w:r w:rsidR="002D610F">
        <w:rPr>
          <w:rFonts w:hint="eastAsia"/>
          <w:b/>
          <w:bCs/>
        </w:rPr>
        <w:t>与</w:t>
      </w:r>
      <w:r>
        <w:rPr>
          <w:rFonts w:hint="eastAsia"/>
          <w:b/>
          <w:bCs/>
        </w:rPr>
        <w:t>布局</w:t>
      </w:r>
      <w:r w:rsidR="0086072D" w:rsidRPr="0012642C">
        <w:rPr>
          <w:rFonts w:hint="eastAsia"/>
          <w:b/>
          <w:bCs/>
        </w:rPr>
        <w:t xml:space="preserve"> </w:t>
      </w:r>
      <w:r w:rsidR="0086072D" w:rsidRPr="0012642C">
        <w:rPr>
          <w:rFonts w:hint="eastAsia"/>
          <w:b/>
          <w:bCs/>
        </w:rPr>
        <w:t>——</w:t>
      </w:r>
      <w:r w:rsidR="0086072D" w:rsidRPr="0012642C">
        <w:rPr>
          <w:rFonts w:hint="eastAsia"/>
          <w:b/>
          <w:bCs/>
        </w:rPr>
        <w:t xml:space="preserve"> </w:t>
      </w:r>
      <w:r w:rsidR="00104EBC">
        <w:rPr>
          <w:rFonts w:hint="eastAsia"/>
          <w:b/>
          <w:bCs/>
        </w:rPr>
        <w:t>简约</w:t>
      </w:r>
      <w:r w:rsidR="00923E12">
        <w:rPr>
          <w:rFonts w:hint="eastAsia"/>
          <w:b/>
          <w:bCs/>
        </w:rPr>
        <w:t>大方，</w:t>
      </w:r>
      <w:r w:rsidR="00353C9C">
        <w:rPr>
          <w:rFonts w:hint="eastAsia"/>
          <w:b/>
          <w:bCs/>
        </w:rPr>
        <w:t>古</w:t>
      </w:r>
      <w:r w:rsidR="00F707F0">
        <w:rPr>
          <w:rFonts w:hint="eastAsia"/>
          <w:b/>
          <w:bCs/>
        </w:rPr>
        <w:t>风</w:t>
      </w:r>
      <w:r w:rsidR="002D6A8E">
        <w:rPr>
          <w:rFonts w:hint="eastAsia"/>
          <w:b/>
          <w:bCs/>
        </w:rPr>
        <w:t>古韵</w:t>
      </w:r>
      <w:r w:rsidR="0086072D" w:rsidRPr="0012642C">
        <w:rPr>
          <w:rFonts w:hint="eastAsia"/>
          <w:b/>
          <w:bCs/>
        </w:rPr>
        <w:t>】</w:t>
      </w:r>
    </w:p>
    <w:p w14:paraId="17925284" w14:textId="77777777" w:rsidR="002E218A" w:rsidRDefault="00690A6F" w:rsidP="00205618">
      <w:r>
        <w:tab/>
      </w:r>
      <w:r>
        <w:rPr>
          <w:rFonts w:hint="eastAsia"/>
        </w:rPr>
        <w:t>在界面</w:t>
      </w:r>
      <w:r w:rsidR="0069249D">
        <w:rPr>
          <w:rFonts w:hint="eastAsia"/>
        </w:rPr>
        <w:t>布局</w:t>
      </w:r>
      <w:r>
        <w:rPr>
          <w:rFonts w:hint="eastAsia"/>
        </w:rPr>
        <w:t>的设计上</w:t>
      </w:r>
      <w:r w:rsidR="002E5011">
        <w:rPr>
          <w:rFonts w:hint="eastAsia"/>
        </w:rPr>
        <w:t>，我们采用</w:t>
      </w:r>
      <w:r w:rsidR="0077401B">
        <w:rPr>
          <w:rFonts w:hint="eastAsia"/>
        </w:rPr>
        <w:t>了简约而</w:t>
      </w:r>
      <w:r w:rsidR="00460B4E">
        <w:rPr>
          <w:rFonts w:hint="eastAsia"/>
        </w:rPr>
        <w:t>大方</w:t>
      </w:r>
      <w:r w:rsidR="001635C6">
        <w:rPr>
          <w:rFonts w:hint="eastAsia"/>
        </w:rPr>
        <w:t>的设计风格，</w:t>
      </w:r>
      <w:r w:rsidR="00F86D10">
        <w:rPr>
          <w:rFonts w:hint="eastAsia"/>
        </w:rPr>
        <w:t>结合</w:t>
      </w:r>
      <w:r w:rsidR="00E24EB2">
        <w:rPr>
          <w:rFonts w:hint="eastAsia"/>
        </w:rPr>
        <w:t>水墨</w:t>
      </w:r>
      <w:r w:rsidR="001D58B2">
        <w:rPr>
          <w:rFonts w:hint="eastAsia"/>
        </w:rPr>
        <w:t>的古典韵味，</w:t>
      </w:r>
      <w:r w:rsidR="00212D87">
        <w:rPr>
          <w:rFonts w:hint="eastAsia"/>
        </w:rPr>
        <w:t>竭力</w:t>
      </w:r>
      <w:r w:rsidR="0046605E">
        <w:rPr>
          <w:rFonts w:hint="eastAsia"/>
        </w:rPr>
        <w:t>契合</w:t>
      </w:r>
      <w:r w:rsidR="00764358">
        <w:rPr>
          <w:rFonts w:hint="eastAsia"/>
        </w:rPr>
        <w:t>游戏的主题。</w:t>
      </w:r>
    </w:p>
    <w:p w14:paraId="63743DB6" w14:textId="77777777" w:rsidR="00152AF9" w:rsidRDefault="00152AF9" w:rsidP="00205618"/>
    <w:p w14:paraId="7D704BF3" w14:textId="77777777" w:rsidR="00152AF9" w:rsidRDefault="00152AF9" w:rsidP="00205618"/>
    <w:p w14:paraId="581EAB80" w14:textId="77777777" w:rsidR="00535618" w:rsidRDefault="00535618" w:rsidP="00205618"/>
    <w:p w14:paraId="2BA64204" w14:textId="77777777" w:rsidR="00535618" w:rsidRDefault="00535618" w:rsidP="00205618"/>
    <w:p w14:paraId="243F583D" w14:textId="77777777" w:rsidR="00535618" w:rsidRDefault="00535618" w:rsidP="00205618"/>
    <w:p w14:paraId="2D28EC43" w14:textId="77777777" w:rsidR="00535618" w:rsidRDefault="00535618" w:rsidP="00205618"/>
    <w:p w14:paraId="15FC807D" w14:textId="77777777" w:rsidR="00535618" w:rsidRDefault="00535618" w:rsidP="00205618"/>
    <w:p w14:paraId="12D9ED17" w14:textId="77777777" w:rsidR="00535618" w:rsidRDefault="00535618" w:rsidP="00205618"/>
    <w:p w14:paraId="4D694F3D" w14:textId="77777777" w:rsidR="00535618" w:rsidRDefault="00535618" w:rsidP="00205618"/>
    <w:p w14:paraId="5C11C6BA" w14:textId="77777777" w:rsidR="00535618" w:rsidRPr="00690A6F" w:rsidRDefault="00F957CC" w:rsidP="00205618">
      <w:r>
        <w:rPr>
          <w:b/>
          <w:bCs/>
          <w:i/>
          <w:iCs/>
          <w:noProof/>
        </w:rPr>
        <w:drawing>
          <wp:anchor distT="0" distB="0" distL="114300" distR="114300" simplePos="0" relativeHeight="251688960" behindDoc="0" locked="0" layoutInCell="1" allowOverlap="1" wp14:anchorId="001EA1E6" wp14:editId="32359FCA">
            <wp:simplePos x="0" y="0"/>
            <wp:positionH relativeFrom="column">
              <wp:posOffset>3022600</wp:posOffset>
            </wp:positionH>
            <wp:positionV relativeFrom="paragraph">
              <wp:posOffset>10160</wp:posOffset>
            </wp:positionV>
            <wp:extent cx="1588318" cy="2880000"/>
            <wp:effectExtent l="0" t="0" r="0"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88318" cy="288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4E3FDACE" wp14:editId="02B9F193">
            <wp:simplePos x="0" y="0"/>
            <wp:positionH relativeFrom="column">
              <wp:posOffset>857250</wp:posOffset>
            </wp:positionH>
            <wp:positionV relativeFrom="paragraph">
              <wp:posOffset>10160</wp:posOffset>
            </wp:positionV>
            <wp:extent cx="1754774" cy="2880000"/>
            <wp:effectExtent l="0" t="0" r="0"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54774" cy="2880000"/>
                    </a:xfrm>
                    <a:prstGeom prst="rect">
                      <a:avLst/>
                    </a:prstGeom>
                  </pic:spPr>
                </pic:pic>
              </a:graphicData>
            </a:graphic>
            <wp14:sizeRelH relativeFrom="page">
              <wp14:pctWidth>0</wp14:pctWidth>
            </wp14:sizeRelH>
            <wp14:sizeRelV relativeFrom="page">
              <wp14:pctHeight>0</wp14:pctHeight>
            </wp14:sizeRelV>
          </wp:anchor>
        </w:drawing>
      </w:r>
    </w:p>
    <w:p w14:paraId="3101B92B" w14:textId="77777777" w:rsidR="00690A6F" w:rsidRDefault="00690A6F" w:rsidP="00535618">
      <w:pPr>
        <w:jc w:val="center"/>
      </w:pPr>
    </w:p>
    <w:p w14:paraId="2A297A2B" w14:textId="77777777" w:rsidR="00DE24B6" w:rsidRDefault="00DE24B6" w:rsidP="00527A83">
      <w:pPr>
        <w:jc w:val="center"/>
        <w:rPr>
          <w:b/>
          <w:bCs/>
          <w:i/>
          <w:iCs/>
        </w:rPr>
      </w:pPr>
    </w:p>
    <w:p w14:paraId="14408B68" w14:textId="77777777" w:rsidR="0084104B" w:rsidRDefault="0084104B" w:rsidP="00527A83">
      <w:pPr>
        <w:jc w:val="center"/>
        <w:rPr>
          <w:b/>
          <w:bCs/>
          <w:i/>
          <w:iCs/>
        </w:rPr>
      </w:pPr>
    </w:p>
    <w:p w14:paraId="0B30C8B6" w14:textId="77777777" w:rsidR="0084104B" w:rsidRDefault="0084104B" w:rsidP="00527A83">
      <w:pPr>
        <w:jc w:val="center"/>
        <w:rPr>
          <w:b/>
          <w:bCs/>
          <w:i/>
          <w:iCs/>
        </w:rPr>
      </w:pPr>
    </w:p>
    <w:p w14:paraId="69909CDF" w14:textId="77777777" w:rsidR="0084104B" w:rsidRDefault="0084104B" w:rsidP="00527A83">
      <w:pPr>
        <w:jc w:val="center"/>
        <w:rPr>
          <w:b/>
          <w:bCs/>
          <w:i/>
          <w:iCs/>
        </w:rPr>
      </w:pPr>
    </w:p>
    <w:p w14:paraId="6BDEFE09" w14:textId="77777777" w:rsidR="0084104B" w:rsidRDefault="0084104B" w:rsidP="00527A83">
      <w:pPr>
        <w:jc w:val="center"/>
        <w:rPr>
          <w:b/>
          <w:bCs/>
          <w:i/>
          <w:iCs/>
        </w:rPr>
      </w:pPr>
    </w:p>
    <w:p w14:paraId="64C4961B" w14:textId="77777777" w:rsidR="0084104B" w:rsidRDefault="0084104B" w:rsidP="00527A83">
      <w:pPr>
        <w:jc w:val="center"/>
        <w:rPr>
          <w:b/>
          <w:bCs/>
          <w:i/>
          <w:iCs/>
        </w:rPr>
      </w:pPr>
    </w:p>
    <w:p w14:paraId="64BF66F1" w14:textId="77777777" w:rsidR="0084104B" w:rsidRDefault="0084104B" w:rsidP="00527A83">
      <w:pPr>
        <w:jc w:val="center"/>
        <w:rPr>
          <w:b/>
          <w:bCs/>
          <w:i/>
          <w:iCs/>
        </w:rPr>
      </w:pPr>
    </w:p>
    <w:p w14:paraId="1DDD234A" w14:textId="77777777" w:rsidR="0084104B" w:rsidRDefault="0084104B" w:rsidP="00527A83">
      <w:pPr>
        <w:jc w:val="center"/>
        <w:rPr>
          <w:b/>
          <w:bCs/>
          <w:i/>
          <w:iCs/>
        </w:rPr>
      </w:pPr>
    </w:p>
    <w:p w14:paraId="479F8B66" w14:textId="77777777" w:rsidR="0084104B" w:rsidRDefault="0084104B" w:rsidP="00527A83">
      <w:pPr>
        <w:jc w:val="center"/>
        <w:rPr>
          <w:b/>
          <w:bCs/>
          <w:i/>
          <w:iCs/>
        </w:rPr>
      </w:pPr>
    </w:p>
    <w:p w14:paraId="4EB3A6C3" w14:textId="77777777" w:rsidR="0084104B" w:rsidRDefault="0084104B" w:rsidP="00527A83">
      <w:pPr>
        <w:jc w:val="center"/>
        <w:rPr>
          <w:b/>
          <w:bCs/>
          <w:i/>
          <w:iCs/>
        </w:rPr>
      </w:pPr>
    </w:p>
    <w:p w14:paraId="5D117775" w14:textId="77777777" w:rsidR="006E4A46" w:rsidRDefault="006E4A46" w:rsidP="00527A83">
      <w:pPr>
        <w:jc w:val="center"/>
        <w:rPr>
          <w:b/>
          <w:bCs/>
          <w:i/>
          <w:iCs/>
        </w:rPr>
      </w:pPr>
    </w:p>
    <w:p w14:paraId="02209D92" w14:textId="77777777" w:rsidR="006E4A46" w:rsidRDefault="006E4A46" w:rsidP="00527A83">
      <w:pPr>
        <w:jc w:val="center"/>
        <w:rPr>
          <w:b/>
          <w:bCs/>
          <w:i/>
          <w:iCs/>
        </w:rPr>
      </w:pPr>
    </w:p>
    <w:p w14:paraId="3849AA41" w14:textId="77777777" w:rsidR="006E4A46" w:rsidRDefault="006E4A46" w:rsidP="00527A83">
      <w:pPr>
        <w:jc w:val="center"/>
        <w:rPr>
          <w:b/>
          <w:bCs/>
          <w:i/>
          <w:iCs/>
        </w:rPr>
      </w:pPr>
    </w:p>
    <w:p w14:paraId="7D154CA3" w14:textId="77777777" w:rsidR="00F957CC" w:rsidRDefault="0041462E" w:rsidP="0041462E">
      <w:pPr>
        <w:rPr>
          <w:b/>
          <w:bCs/>
          <w:i/>
          <w:iCs/>
        </w:rPr>
      </w:pPr>
      <w:r>
        <w:rPr>
          <w:rFonts w:hint="eastAsia"/>
          <w:b/>
          <w:bCs/>
          <w:i/>
          <w:iCs/>
        </w:rPr>
        <w:t xml:space="preserve"> </w:t>
      </w:r>
      <w:r>
        <w:rPr>
          <w:b/>
          <w:bCs/>
          <w:i/>
          <w:iCs/>
        </w:rPr>
        <w:t xml:space="preserve">                     </w:t>
      </w:r>
      <w:r w:rsidR="00F957CC">
        <w:rPr>
          <w:rFonts w:hint="eastAsia"/>
          <w:b/>
          <w:bCs/>
          <w:i/>
          <w:iCs/>
        </w:rPr>
        <w:t>排行榜</w:t>
      </w:r>
      <w:r>
        <w:rPr>
          <w:rFonts w:hint="eastAsia"/>
          <w:b/>
          <w:bCs/>
          <w:i/>
          <w:iCs/>
        </w:rPr>
        <w:t>界面</w:t>
      </w:r>
      <w:r>
        <w:rPr>
          <w:rFonts w:hint="eastAsia"/>
          <w:b/>
          <w:bCs/>
          <w:i/>
          <w:iCs/>
        </w:rPr>
        <w:t xml:space="preserve"> </w:t>
      </w:r>
      <w:r>
        <w:rPr>
          <w:b/>
          <w:bCs/>
          <w:i/>
          <w:iCs/>
        </w:rPr>
        <w:t xml:space="preserve">           </w:t>
      </w:r>
      <w:r w:rsidR="00F957CC">
        <w:rPr>
          <w:rFonts w:hint="eastAsia"/>
          <w:b/>
          <w:bCs/>
          <w:i/>
          <w:iCs/>
        </w:rPr>
        <w:t xml:space="preserve"> </w:t>
      </w:r>
      <w:r w:rsidR="00F957CC">
        <w:rPr>
          <w:b/>
          <w:bCs/>
          <w:i/>
          <w:iCs/>
        </w:rPr>
        <w:t xml:space="preserve">   </w:t>
      </w:r>
      <w:r>
        <w:rPr>
          <w:b/>
          <w:bCs/>
          <w:i/>
          <w:iCs/>
        </w:rPr>
        <w:t xml:space="preserve">     </w:t>
      </w:r>
      <w:r>
        <w:rPr>
          <w:rFonts w:hint="eastAsia"/>
          <w:b/>
          <w:bCs/>
          <w:i/>
          <w:iCs/>
        </w:rPr>
        <w:t>结束界面</w:t>
      </w:r>
    </w:p>
    <w:p w14:paraId="352A15EE" w14:textId="77777777" w:rsidR="006E4A46" w:rsidRDefault="006E4A46" w:rsidP="00527A83">
      <w:pPr>
        <w:jc w:val="center"/>
        <w:rPr>
          <w:b/>
          <w:bCs/>
          <w:i/>
          <w:iCs/>
        </w:rPr>
      </w:pPr>
    </w:p>
    <w:p w14:paraId="2A982A19" w14:textId="77777777" w:rsidR="006E4A46" w:rsidRDefault="006E4A46" w:rsidP="00527A83">
      <w:pPr>
        <w:jc w:val="center"/>
        <w:rPr>
          <w:b/>
          <w:bCs/>
          <w:i/>
          <w:iCs/>
        </w:rPr>
      </w:pPr>
    </w:p>
    <w:p w14:paraId="2A93C45F" w14:textId="77777777" w:rsidR="006E4A46" w:rsidRPr="00527A83" w:rsidRDefault="006E4A46" w:rsidP="00527A83">
      <w:pPr>
        <w:jc w:val="center"/>
        <w:rPr>
          <w:b/>
          <w:bCs/>
          <w:i/>
          <w:iCs/>
        </w:rPr>
      </w:pPr>
    </w:p>
    <w:p w14:paraId="01E12856" w14:textId="77777777" w:rsidR="00EE378F" w:rsidRDefault="00665AAC" w:rsidP="00F933D0">
      <w:pPr>
        <w:pStyle w:val="ad"/>
      </w:pPr>
      <w:bookmarkStart w:id="32" w:name="_Toc14893191"/>
      <w:bookmarkStart w:id="33" w:name="_Toc14893449"/>
      <w:bookmarkStart w:id="34" w:name="_Toc15046469"/>
      <w:r w:rsidRPr="00665AAC">
        <w:rPr>
          <w:rFonts w:hint="eastAsia"/>
        </w:rPr>
        <w:t>ⅴ</w:t>
      </w:r>
      <w:r w:rsidR="00B86D10">
        <w:rPr>
          <w:rFonts w:hint="eastAsia"/>
        </w:rPr>
        <w:t>.</w:t>
      </w:r>
      <w:r w:rsidR="00B86D10">
        <w:t xml:space="preserve"> </w:t>
      </w:r>
      <w:r w:rsidR="00B86D10">
        <w:rPr>
          <w:rFonts w:hint="eastAsia"/>
        </w:rPr>
        <w:t>动画设计</w:t>
      </w:r>
      <w:bookmarkEnd w:id="32"/>
      <w:bookmarkEnd w:id="33"/>
      <w:bookmarkEnd w:id="34"/>
    </w:p>
    <w:p w14:paraId="35D52B15" w14:textId="77777777" w:rsidR="00EE378F" w:rsidRDefault="00EE378F" w:rsidP="00EE378F">
      <w:pPr>
        <w:ind w:firstLineChars="200" w:firstLine="420"/>
      </w:pPr>
      <w:r>
        <w:rPr>
          <w:rFonts w:hint="eastAsia"/>
        </w:rPr>
        <w:t>为了优化游戏体验，增加游戏美观程度，设计了大量动画与特效，包括以下各项：</w:t>
      </w:r>
    </w:p>
    <w:p w14:paraId="4DE2952E" w14:textId="77777777" w:rsidR="00EE378F" w:rsidRDefault="00EE378F" w:rsidP="00EE378F">
      <w:pPr>
        <w:pStyle w:val="a9"/>
        <w:numPr>
          <w:ilvl w:val="0"/>
          <w:numId w:val="9"/>
        </w:numPr>
        <w:ind w:firstLineChars="0"/>
        <w:jc w:val="both"/>
      </w:pPr>
      <w:r>
        <w:rPr>
          <w:rFonts w:hint="eastAsia"/>
        </w:rPr>
        <w:t>勾玉旋转、交换、合并动画</w:t>
      </w:r>
    </w:p>
    <w:p w14:paraId="0881DA4F" w14:textId="77777777" w:rsidR="00EE378F" w:rsidRDefault="00EE378F" w:rsidP="00EE378F">
      <w:pPr>
        <w:pStyle w:val="a9"/>
        <w:numPr>
          <w:ilvl w:val="0"/>
          <w:numId w:val="9"/>
        </w:numPr>
        <w:ind w:firstLineChars="0"/>
        <w:jc w:val="both"/>
      </w:pPr>
      <w:r>
        <w:rPr>
          <w:rFonts w:hint="eastAsia"/>
        </w:rPr>
        <w:t>轨道坍塌坠落动画</w:t>
      </w:r>
    </w:p>
    <w:p w14:paraId="78A0BEF2" w14:textId="77777777" w:rsidR="00EE378F" w:rsidRDefault="00EE378F" w:rsidP="00EE378F">
      <w:pPr>
        <w:pStyle w:val="a9"/>
        <w:numPr>
          <w:ilvl w:val="0"/>
          <w:numId w:val="9"/>
        </w:numPr>
        <w:ind w:firstLineChars="0"/>
        <w:jc w:val="both"/>
      </w:pPr>
      <w:r>
        <w:rPr>
          <w:rFonts w:hint="eastAsia"/>
        </w:rPr>
        <w:t>背景“混沌”的粒子特效</w:t>
      </w:r>
    </w:p>
    <w:p w14:paraId="49CA373C" w14:textId="77777777" w:rsidR="00EE378F" w:rsidRDefault="00EE378F" w:rsidP="00EE378F">
      <w:pPr>
        <w:pStyle w:val="a9"/>
        <w:numPr>
          <w:ilvl w:val="0"/>
          <w:numId w:val="9"/>
        </w:numPr>
        <w:ind w:firstLineChars="0"/>
        <w:jc w:val="both"/>
      </w:pPr>
      <w:r>
        <w:rPr>
          <w:rFonts w:hint="eastAsia"/>
        </w:rPr>
        <w:t>合并按钮动态发亮边缘的粒子特效及点击后渐隐飞出动画</w:t>
      </w:r>
    </w:p>
    <w:p w14:paraId="6DB5D33C" w14:textId="77777777" w:rsidR="00EE378F" w:rsidRDefault="00EE378F" w:rsidP="00EE378F">
      <w:pPr>
        <w:pStyle w:val="a9"/>
        <w:numPr>
          <w:ilvl w:val="0"/>
          <w:numId w:val="9"/>
        </w:numPr>
        <w:ind w:firstLineChars="0"/>
        <w:jc w:val="both"/>
      </w:pPr>
      <w:r>
        <w:rPr>
          <w:rFonts w:hint="eastAsia"/>
        </w:rPr>
        <w:t>场景间衔接（包括跳出暂停界面）的渐暗</w:t>
      </w:r>
      <w:r>
        <w:rPr>
          <w:rFonts w:hint="eastAsia"/>
        </w:rPr>
        <w:t>/</w:t>
      </w:r>
      <w:r>
        <w:rPr>
          <w:rFonts w:hint="eastAsia"/>
        </w:rPr>
        <w:t>渐亮过渡动画</w:t>
      </w:r>
    </w:p>
    <w:p w14:paraId="737587D9" w14:textId="77777777" w:rsidR="00EE378F" w:rsidRDefault="00EE378F" w:rsidP="00EE378F">
      <w:pPr>
        <w:pStyle w:val="a9"/>
        <w:numPr>
          <w:ilvl w:val="0"/>
          <w:numId w:val="9"/>
        </w:numPr>
        <w:ind w:firstLineChars="0"/>
        <w:jc w:val="both"/>
      </w:pPr>
      <w:r>
        <w:rPr>
          <w:rFonts w:hint="eastAsia"/>
        </w:rPr>
        <w:t>主界面菜单的变速下拉动画</w:t>
      </w:r>
    </w:p>
    <w:p w14:paraId="7EE99520" w14:textId="77777777" w:rsidR="00EE378F" w:rsidRDefault="00EE378F" w:rsidP="00EE378F">
      <w:pPr>
        <w:ind w:firstLineChars="200" w:firstLine="420"/>
      </w:pPr>
      <w:r>
        <w:rPr>
          <w:rFonts w:hint="eastAsia"/>
        </w:rPr>
        <w:t>其中，轨道坍塌坠落动画的本质是：以轨道中心为锚点，同时缩小轨道的</w:t>
      </w:r>
      <w:r>
        <w:rPr>
          <w:rFonts w:hint="eastAsia"/>
        </w:rPr>
        <w:t>scale</w:t>
      </w:r>
      <w:r>
        <w:rPr>
          <w:rFonts w:hint="eastAsia"/>
        </w:rPr>
        <w:t>和</w:t>
      </w:r>
      <w:r>
        <w:rPr>
          <w:rFonts w:hint="eastAsia"/>
        </w:rPr>
        <w:t>opacity</w:t>
      </w:r>
      <w:r>
        <w:rPr>
          <w:rFonts w:hint="eastAsia"/>
        </w:rPr>
        <w:t>至</w:t>
      </w:r>
      <w:r>
        <w:rPr>
          <w:rFonts w:hint="eastAsia"/>
        </w:rPr>
        <w:t>0</w:t>
      </w:r>
      <w:r>
        <w:rPr>
          <w:rFonts w:hint="eastAsia"/>
        </w:rPr>
        <w:t>，以产生伪</w:t>
      </w:r>
      <w:r>
        <w:rPr>
          <w:rFonts w:hint="eastAsia"/>
        </w:rPr>
        <w:t>3</w:t>
      </w:r>
      <w:r>
        <w:t>D</w:t>
      </w:r>
      <w:r>
        <w:rPr>
          <w:rFonts w:hint="eastAsia"/>
        </w:rPr>
        <w:t>的“下坠感”。</w:t>
      </w:r>
    </w:p>
    <w:p w14:paraId="620AF238" w14:textId="77777777" w:rsidR="00D84985" w:rsidRDefault="00D84985" w:rsidP="00EE378F">
      <w:pPr>
        <w:ind w:firstLineChars="200" w:firstLine="420"/>
      </w:pPr>
    </w:p>
    <w:p w14:paraId="58FB4973" w14:textId="77777777" w:rsidR="00D84985" w:rsidRDefault="00D84985" w:rsidP="00EE378F">
      <w:pPr>
        <w:ind w:firstLineChars="200" w:firstLine="420"/>
      </w:pPr>
    </w:p>
    <w:p w14:paraId="3B3DAB53" w14:textId="77777777" w:rsidR="00981F03" w:rsidRDefault="00981F03" w:rsidP="00EE378F">
      <w:pPr>
        <w:ind w:firstLineChars="200" w:firstLine="420"/>
      </w:pPr>
    </w:p>
    <w:p w14:paraId="47E2743B" w14:textId="77777777" w:rsidR="00EE378F" w:rsidRDefault="00EE378F" w:rsidP="00EE378F">
      <w:pPr>
        <w:ind w:firstLineChars="200" w:firstLine="420"/>
      </w:pPr>
      <w:r>
        <w:rPr>
          <w:rFonts w:hint="eastAsia"/>
        </w:rPr>
        <w:t>此外，勾玉的移动和交换动画的时间为</w:t>
      </w:r>
      <w:r>
        <w:rPr>
          <w:rFonts w:hint="eastAsia"/>
        </w:rPr>
        <w:t>0</w:t>
      </w:r>
      <w:r>
        <w:t>.2</w:t>
      </w:r>
      <w:r>
        <w:rPr>
          <w:rFonts w:hint="eastAsia"/>
        </w:rPr>
        <w:t>秒，在此期间如果玩家点击了一个会产生冲突的按钮，认为该操作无效，否则会产生混乱。经过测试，</w:t>
      </w:r>
      <w:r>
        <w:rPr>
          <w:rFonts w:hint="eastAsia"/>
        </w:rPr>
        <w:t>0</w:t>
      </w:r>
      <w:r>
        <w:t>.2</w:t>
      </w:r>
      <w:r>
        <w:rPr>
          <w:rFonts w:hint="eastAsia"/>
        </w:rPr>
        <w:t>秒的动画时间比较合适，既保留了动画的观感，又保证了正常的快速操作不会被认定为无效。</w:t>
      </w:r>
    </w:p>
    <w:p w14:paraId="5591D68C" w14:textId="77777777" w:rsidR="00EE378F" w:rsidRDefault="00EE378F" w:rsidP="00EE378F">
      <w:pPr>
        <w:ind w:firstLineChars="200" w:firstLine="420"/>
      </w:pPr>
      <w:r>
        <w:rPr>
          <w:rFonts w:hint="eastAsia"/>
        </w:rPr>
        <w:t>动画与特效的实现依赖</w:t>
      </w:r>
      <w:r>
        <w:rPr>
          <w:rFonts w:hint="eastAsia"/>
        </w:rPr>
        <w:t>cocos</w:t>
      </w:r>
      <w:r>
        <w:t xml:space="preserve"> creator</w:t>
      </w:r>
      <w:r>
        <w:rPr>
          <w:rFonts w:hint="eastAsia"/>
        </w:rPr>
        <w:t>的粒子系统和动作系统。</w:t>
      </w:r>
    </w:p>
    <w:p w14:paraId="56E08DE7" w14:textId="77777777" w:rsidR="00FC6F2B" w:rsidRPr="00EE378F" w:rsidRDefault="00FC6F2B" w:rsidP="00EE378F"/>
    <w:p w14:paraId="7FB0B6F9" w14:textId="77777777" w:rsidR="00C71349" w:rsidRDefault="00FC6F2B" w:rsidP="0095693B">
      <w:pPr>
        <w:pStyle w:val="ad"/>
      </w:pPr>
      <w:bookmarkStart w:id="35" w:name="_Toc15046470"/>
      <w:r w:rsidRPr="00FC6F2B">
        <w:rPr>
          <w:rFonts w:hint="eastAsia"/>
        </w:rPr>
        <w:t>ⅵ</w:t>
      </w:r>
      <w:r>
        <w:t xml:space="preserve">. </w:t>
      </w:r>
      <w:r>
        <w:rPr>
          <w:rFonts w:hint="eastAsia"/>
        </w:rPr>
        <w:t>数值设计</w:t>
      </w:r>
      <w:bookmarkEnd w:id="35"/>
    </w:p>
    <w:p w14:paraId="3968696A" w14:textId="77777777" w:rsidR="00D1435B" w:rsidRDefault="00D1435B" w:rsidP="00D1435B">
      <w:pPr>
        <w:ind w:firstLineChars="200" w:firstLine="420"/>
      </w:pPr>
      <w:r>
        <w:rPr>
          <w:rFonts w:hint="eastAsia"/>
        </w:rPr>
        <w:t>小游戏的难度（包括对新手友好程度、难度递进、难度上限）和诸多数值等也是游戏设计中非常重要的一环。数值的调整从功能大致实现到体验</w:t>
      </w:r>
      <w:proofErr w:type="gramStart"/>
      <w:r>
        <w:rPr>
          <w:rFonts w:hint="eastAsia"/>
        </w:rPr>
        <w:t>版发布</w:t>
      </w:r>
      <w:proofErr w:type="gramEnd"/>
      <w:r>
        <w:rPr>
          <w:rFonts w:hint="eastAsia"/>
        </w:rPr>
        <w:t>一直在持续进行。调整的依据主要是试玩者的反馈和开发者对游戏的期望。比如说，一开始不少试玩者反馈，刚上手难度过大，但事实上熟练后达到</w:t>
      </w:r>
      <w:r>
        <w:rPr>
          <w:rFonts w:hint="eastAsia"/>
        </w:rPr>
        <w:t>1</w:t>
      </w:r>
      <w:r>
        <w:t>00</w:t>
      </w:r>
      <w:r>
        <w:rPr>
          <w:rFonts w:hint="eastAsia"/>
        </w:rPr>
        <w:t>分以上是比较容易的，且</w:t>
      </w:r>
      <w:r>
        <w:rPr>
          <w:rFonts w:hint="eastAsia"/>
        </w:rPr>
        <w:t>1</w:t>
      </w:r>
      <w:r>
        <w:t>00</w:t>
      </w:r>
      <w:r>
        <w:rPr>
          <w:rFonts w:hint="eastAsia"/>
        </w:rPr>
        <w:t>分以后难度再无变</w:t>
      </w:r>
    </w:p>
    <w:p w14:paraId="75A0E431" w14:textId="77777777" w:rsidR="00D1435B" w:rsidRDefault="00D1435B" w:rsidP="00D1435B">
      <w:r>
        <w:rPr>
          <w:rFonts w:hint="eastAsia"/>
        </w:rPr>
        <w:t>化；因此适当降低了前期难度，调高了后期的难度。综合了许多测试意见，最终确定数值设计方案如下：</w:t>
      </w:r>
    </w:p>
    <w:p w14:paraId="385F2017" w14:textId="77777777" w:rsidR="00D1435B" w:rsidRDefault="00D1435B" w:rsidP="00D1435B">
      <w:pPr>
        <w:pStyle w:val="a9"/>
        <w:numPr>
          <w:ilvl w:val="0"/>
          <w:numId w:val="9"/>
        </w:numPr>
        <w:ind w:firstLineChars="0"/>
      </w:pPr>
      <w:r>
        <w:rPr>
          <w:rFonts w:hint="eastAsia"/>
        </w:rPr>
        <w:t>轨道随机生成的概率：相较上一组轨道，</w:t>
      </w:r>
      <w:r>
        <w:t>12</w:t>
      </w:r>
      <w:r>
        <w:rPr>
          <w:rFonts w:hint="eastAsia"/>
        </w:rPr>
        <w:t>.</w:t>
      </w:r>
      <w:r>
        <w:t>5</w:t>
      </w:r>
      <w:r>
        <w:rPr>
          <w:rFonts w:hint="eastAsia"/>
        </w:rPr>
        <w:t>%</w:t>
      </w:r>
      <w:r>
        <w:rPr>
          <w:rFonts w:hint="eastAsia"/>
        </w:rPr>
        <w:t>的概率四个颜色全变，</w:t>
      </w:r>
      <w:r>
        <w:rPr>
          <w:rFonts w:hint="eastAsia"/>
        </w:rPr>
        <w:t>2</w:t>
      </w:r>
      <w:r>
        <w:t>5</w:t>
      </w:r>
      <w:r>
        <w:rPr>
          <w:rFonts w:hint="eastAsia"/>
        </w:rPr>
        <w:t>%</w:t>
      </w:r>
      <w:r>
        <w:rPr>
          <w:rFonts w:hint="eastAsia"/>
        </w:rPr>
        <w:t>的概率随机变三个，</w:t>
      </w:r>
      <w:r>
        <w:t>37</w:t>
      </w:r>
      <w:r>
        <w:rPr>
          <w:rFonts w:hint="eastAsia"/>
        </w:rPr>
        <w:t>.</w:t>
      </w:r>
      <w:r>
        <w:t>5</w:t>
      </w:r>
      <w:r>
        <w:rPr>
          <w:rFonts w:hint="eastAsia"/>
        </w:rPr>
        <w:t>%</w:t>
      </w:r>
      <w:r>
        <w:rPr>
          <w:rFonts w:hint="eastAsia"/>
        </w:rPr>
        <w:t>的概率随机变两个，</w:t>
      </w:r>
      <w:r>
        <w:rPr>
          <w:rFonts w:hint="eastAsia"/>
        </w:rPr>
        <w:t>2</w:t>
      </w:r>
      <w:r>
        <w:t>5</w:t>
      </w:r>
      <w:r>
        <w:rPr>
          <w:rFonts w:hint="eastAsia"/>
        </w:rPr>
        <w:t>%</w:t>
      </w:r>
      <w:r>
        <w:rPr>
          <w:rFonts w:hint="eastAsia"/>
        </w:rPr>
        <w:t>的概率随机变一个。不可能出现四个轨道颜色都一样。</w:t>
      </w:r>
    </w:p>
    <w:p w14:paraId="345EE899" w14:textId="77777777" w:rsidR="00D1435B" w:rsidRDefault="00D1435B" w:rsidP="00D1435B">
      <w:pPr>
        <w:pStyle w:val="a9"/>
        <w:numPr>
          <w:ilvl w:val="0"/>
          <w:numId w:val="9"/>
        </w:numPr>
        <w:ind w:firstLineChars="0"/>
      </w:pPr>
      <w:r>
        <w:rPr>
          <w:rFonts w:hint="eastAsia"/>
        </w:rPr>
        <w:t>每当分数为</w:t>
      </w:r>
      <w:r>
        <w:rPr>
          <w:rFonts w:hint="eastAsia"/>
        </w:rPr>
        <w:t>2</w:t>
      </w:r>
      <w:r>
        <w:t>0</w:t>
      </w:r>
      <w:r>
        <w:rPr>
          <w:rFonts w:hint="eastAsia"/>
        </w:rPr>
        <w:t>的倍数时，激活“合”按钮，点击可激活无敌状态，持续时间</w:t>
      </w:r>
      <w:r>
        <w:rPr>
          <w:rFonts w:hint="eastAsia"/>
        </w:rPr>
        <w:t>5</w:t>
      </w:r>
      <w:r>
        <w:rPr>
          <w:rFonts w:hint="eastAsia"/>
        </w:rPr>
        <w:t>秒。</w:t>
      </w:r>
    </w:p>
    <w:p w14:paraId="380E120B" w14:textId="77777777" w:rsidR="00D1435B" w:rsidRDefault="00D1435B" w:rsidP="00D1435B">
      <w:pPr>
        <w:pStyle w:val="a9"/>
        <w:numPr>
          <w:ilvl w:val="0"/>
          <w:numId w:val="9"/>
        </w:numPr>
        <w:ind w:firstLineChars="0"/>
      </w:pPr>
      <w:r>
        <w:rPr>
          <w:rFonts w:hint="eastAsia"/>
        </w:rPr>
        <w:t>游戏速度在每一次无敌状态后增加一档，直到上限。上限是初始速度（每帧轨道下移</w:t>
      </w:r>
      <w:r>
        <w:rPr>
          <w:rFonts w:hint="eastAsia"/>
        </w:rPr>
        <w:t>5</w:t>
      </w:r>
      <w:r>
        <w:rPr>
          <w:rFonts w:hint="eastAsia"/>
        </w:rPr>
        <w:t>个像素点）的两倍。</w:t>
      </w:r>
    </w:p>
    <w:p w14:paraId="0ED70F62" w14:textId="77777777" w:rsidR="0093711C" w:rsidRDefault="00D1435B" w:rsidP="00F651B1">
      <w:pPr>
        <w:pStyle w:val="a9"/>
        <w:numPr>
          <w:ilvl w:val="0"/>
          <w:numId w:val="9"/>
        </w:numPr>
        <w:ind w:firstLineChars="0"/>
      </w:pPr>
      <w:r>
        <w:rPr>
          <w:rFonts w:hint="eastAsia"/>
        </w:rPr>
        <w:t>在游戏速度提升两档后，缩短反应距离（从</w:t>
      </w:r>
      <w:r>
        <w:rPr>
          <w:rFonts w:hint="eastAsia"/>
        </w:rPr>
        <w:t>5</w:t>
      </w:r>
      <w:r>
        <w:t>00</w:t>
      </w:r>
      <w:r>
        <w:rPr>
          <w:rFonts w:hint="eastAsia"/>
        </w:rPr>
        <w:t>个像素点到</w:t>
      </w:r>
      <w:r>
        <w:rPr>
          <w:rFonts w:hint="eastAsia"/>
        </w:rPr>
        <w:t>4</w:t>
      </w:r>
      <w:r>
        <w:t>00</w:t>
      </w:r>
      <w:r>
        <w:rPr>
          <w:rFonts w:hint="eastAsia"/>
        </w:rPr>
        <w:t>个），即从轨道坍塌到下一波轨道来临所经过的距离，以后不再改变，目的是降低最初的难度，对新手更友好的同时兼顾合理的游戏速度。</w:t>
      </w:r>
    </w:p>
    <w:p w14:paraId="6B75DED7" w14:textId="77777777" w:rsidR="00FC6F2B" w:rsidRDefault="00FC6F2B" w:rsidP="00C71349"/>
    <w:p w14:paraId="23F2DFCF" w14:textId="77777777" w:rsidR="00EA7C18" w:rsidRDefault="00EA7C18" w:rsidP="00C71349"/>
    <w:p w14:paraId="3780CBDC" w14:textId="77777777" w:rsidR="00EA7C18" w:rsidRPr="00EA7C18" w:rsidRDefault="00EA7C18" w:rsidP="00C71349">
      <w:pPr>
        <w:pStyle w:val="a9"/>
        <w:numPr>
          <w:ilvl w:val="0"/>
          <w:numId w:val="9"/>
        </w:numPr>
        <w:ind w:firstLineChars="0"/>
      </w:pPr>
      <w:r>
        <w:rPr>
          <w:rFonts w:hint="eastAsia"/>
        </w:rPr>
        <w:t>在游戏速度提升五档后，增加轨道突变机制，突变概率为</w:t>
      </w:r>
      <w:r>
        <w:t>50</w:t>
      </w:r>
      <w:r>
        <w:rPr>
          <w:rFonts w:hint="eastAsia"/>
        </w:rPr>
        <w:t>%</w:t>
      </w:r>
      <w:r>
        <w:rPr>
          <w:rFonts w:hint="eastAsia"/>
        </w:rPr>
        <w:t>，若交换的两轨道颜色相同，突变的结果即为不变。</w:t>
      </w:r>
    </w:p>
    <w:p w14:paraId="63199195" w14:textId="77777777" w:rsidR="00CD5206" w:rsidRDefault="001C0CB1" w:rsidP="001C0CB1">
      <w:pPr>
        <w:pStyle w:val="ad"/>
      </w:pPr>
      <w:bookmarkStart w:id="36" w:name="_Toc15046471"/>
      <w:r w:rsidRPr="001C0CB1">
        <w:rPr>
          <w:rFonts w:hint="eastAsia"/>
        </w:rPr>
        <w:t>ⅶ</w:t>
      </w:r>
      <w:r>
        <w:rPr>
          <w:rFonts w:hint="eastAsia"/>
        </w:rPr>
        <w:t>.</w:t>
      </w:r>
      <w:r>
        <w:t xml:space="preserve"> </w:t>
      </w:r>
      <w:r>
        <w:rPr>
          <w:rFonts w:hint="eastAsia"/>
        </w:rPr>
        <w:t>亮点总结</w:t>
      </w:r>
      <w:bookmarkEnd w:id="36"/>
    </w:p>
    <w:p w14:paraId="66F2F916" w14:textId="77777777" w:rsidR="00472323" w:rsidRDefault="00472323" w:rsidP="00472323">
      <w:r>
        <w:rPr>
          <w:rFonts w:hint="eastAsia"/>
        </w:rPr>
        <w:t>综上所述，本游戏的亮点和创意点如下：</w:t>
      </w:r>
    </w:p>
    <w:p w14:paraId="124AB9C8" w14:textId="77777777" w:rsidR="00472323" w:rsidRDefault="00B120FB" w:rsidP="00472323">
      <w:pPr>
        <w:pStyle w:val="a9"/>
        <w:numPr>
          <w:ilvl w:val="0"/>
          <w:numId w:val="9"/>
        </w:numPr>
        <w:ind w:firstLineChars="0"/>
      </w:pPr>
      <w:r w:rsidRPr="001C616A">
        <w:rPr>
          <w:rFonts w:hint="eastAsia"/>
          <w:b/>
          <w:bCs/>
        </w:rPr>
        <w:t>新颖的玩法：</w:t>
      </w:r>
      <w:r w:rsidR="002E2031">
        <w:rPr>
          <w:rFonts w:hint="eastAsia"/>
        </w:rPr>
        <w:t>从</w:t>
      </w:r>
      <w:r w:rsidR="005F2987">
        <w:rPr>
          <w:rFonts w:hint="eastAsia"/>
        </w:rPr>
        <w:t>《别踩白块》等</w:t>
      </w:r>
      <w:r w:rsidR="000E5497">
        <w:rPr>
          <w:rFonts w:hint="eastAsia"/>
        </w:rPr>
        <w:t>优秀</w:t>
      </w:r>
      <w:r w:rsidR="00472323">
        <w:rPr>
          <w:rFonts w:hint="eastAsia"/>
        </w:rPr>
        <w:t>游戏</w:t>
      </w:r>
      <w:r w:rsidR="008E62BA">
        <w:rPr>
          <w:rFonts w:hint="eastAsia"/>
        </w:rPr>
        <w:t>作品</w:t>
      </w:r>
      <w:r w:rsidR="00472323">
        <w:rPr>
          <w:rFonts w:hint="eastAsia"/>
        </w:rPr>
        <w:t>的玩法</w:t>
      </w:r>
      <w:r w:rsidR="00D2506E">
        <w:rPr>
          <w:rFonts w:hint="eastAsia"/>
        </w:rPr>
        <w:t>中获得启发，</w:t>
      </w:r>
      <w:r w:rsidR="0051115F">
        <w:rPr>
          <w:rFonts w:hint="eastAsia"/>
        </w:rPr>
        <w:t>独立</w:t>
      </w:r>
      <w:r w:rsidR="00155D62">
        <w:rPr>
          <w:rFonts w:hint="eastAsia"/>
        </w:rPr>
        <w:t>原创了</w:t>
      </w:r>
      <w:r w:rsidR="00162254">
        <w:rPr>
          <w:rFonts w:hint="eastAsia"/>
        </w:rPr>
        <w:t>本游戏</w:t>
      </w:r>
      <w:r w:rsidR="004F0BB7">
        <w:rPr>
          <w:rFonts w:hint="eastAsia"/>
        </w:rPr>
        <w:t>的核心玩法。</w:t>
      </w:r>
    </w:p>
    <w:p w14:paraId="57C5D9A3" w14:textId="77777777" w:rsidR="00472323" w:rsidRDefault="005F43E2" w:rsidP="00472323">
      <w:pPr>
        <w:pStyle w:val="a9"/>
        <w:numPr>
          <w:ilvl w:val="0"/>
          <w:numId w:val="9"/>
        </w:numPr>
        <w:ind w:firstLineChars="0"/>
      </w:pPr>
      <w:r w:rsidRPr="00C465E1">
        <w:rPr>
          <w:rFonts w:hint="eastAsia"/>
          <w:b/>
          <w:bCs/>
        </w:rPr>
        <w:t>精致的画面：</w:t>
      </w:r>
      <w:r w:rsidR="00472323">
        <w:rPr>
          <w:rFonts w:hint="eastAsia"/>
        </w:rPr>
        <w:t>以中国传统文化中的“太极”为背景，采用黑白</w:t>
      </w:r>
      <w:proofErr w:type="gramStart"/>
      <w:r w:rsidR="00472323">
        <w:rPr>
          <w:rFonts w:hint="eastAsia"/>
        </w:rPr>
        <w:t>水墨风</w:t>
      </w:r>
      <w:proofErr w:type="gramEnd"/>
      <w:r w:rsidR="00912809">
        <w:rPr>
          <w:rFonts w:hint="eastAsia"/>
        </w:rPr>
        <w:t>游戏界面</w:t>
      </w:r>
      <w:r w:rsidR="00472323">
        <w:rPr>
          <w:rFonts w:hint="eastAsia"/>
        </w:rPr>
        <w:t>，辅以丰富而</w:t>
      </w:r>
      <w:proofErr w:type="gramStart"/>
      <w:r w:rsidR="00472323">
        <w:rPr>
          <w:rFonts w:hint="eastAsia"/>
        </w:rPr>
        <w:t>炫</w:t>
      </w:r>
      <w:proofErr w:type="gramEnd"/>
      <w:r w:rsidR="00472323">
        <w:rPr>
          <w:rFonts w:hint="eastAsia"/>
        </w:rPr>
        <w:t>酷的视觉特效，整体画风精美有特色；</w:t>
      </w:r>
    </w:p>
    <w:p w14:paraId="5C3B33F4" w14:textId="77777777" w:rsidR="00472323" w:rsidRPr="00C71349" w:rsidRDefault="00447BE4" w:rsidP="00472323">
      <w:pPr>
        <w:pStyle w:val="a9"/>
        <w:numPr>
          <w:ilvl w:val="0"/>
          <w:numId w:val="9"/>
        </w:numPr>
        <w:ind w:firstLineChars="0"/>
      </w:pPr>
      <w:r w:rsidRPr="00280C46">
        <w:rPr>
          <w:rFonts w:hint="eastAsia"/>
          <w:b/>
          <w:bCs/>
        </w:rPr>
        <w:t>较佳的可玩性：</w:t>
      </w:r>
      <w:r w:rsidR="00472323">
        <w:rPr>
          <w:rFonts w:hint="eastAsia"/>
        </w:rPr>
        <w:t>合理的难度递进，具有不错的挑战性和耐玩性。</w:t>
      </w:r>
    </w:p>
    <w:p w14:paraId="66450D80" w14:textId="77777777" w:rsidR="00D32F1C" w:rsidRDefault="00D32F1C" w:rsidP="001C0CB1"/>
    <w:p w14:paraId="0223DCFE" w14:textId="77777777" w:rsidR="00D32F1C" w:rsidRDefault="0082233E" w:rsidP="00A3443D">
      <w:pPr>
        <w:jc w:val="center"/>
      </w:pPr>
      <w:r>
        <w:rPr>
          <w:noProof/>
        </w:rPr>
        <w:drawing>
          <wp:inline distT="0" distB="0" distL="0" distR="0" wp14:anchorId="3275349F" wp14:editId="557095A6">
            <wp:extent cx="1746250" cy="2649015"/>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66636" cy="2679940"/>
                    </a:xfrm>
                    <a:prstGeom prst="rect">
                      <a:avLst/>
                    </a:prstGeom>
                  </pic:spPr>
                </pic:pic>
              </a:graphicData>
            </a:graphic>
          </wp:inline>
        </w:drawing>
      </w:r>
    </w:p>
    <w:p w14:paraId="34E1A88F" w14:textId="77777777" w:rsidR="0082233E" w:rsidRPr="00BA2E27" w:rsidRDefault="0082233E" w:rsidP="002B3881">
      <w:pPr>
        <w:jc w:val="center"/>
        <w:rPr>
          <w:rFonts w:ascii="微软雅黑" w:hAnsi="微软雅黑"/>
          <w:b/>
          <w:bCs/>
          <w:i/>
          <w:iCs/>
        </w:rPr>
      </w:pPr>
      <w:r w:rsidRPr="00BA2E27">
        <w:rPr>
          <w:rFonts w:ascii="微软雅黑" w:hAnsi="微软雅黑" w:hint="eastAsia"/>
          <w:b/>
          <w:bCs/>
          <w:i/>
          <w:iCs/>
        </w:rPr>
        <w:t>测试版本</w:t>
      </w:r>
      <w:r w:rsidR="00066818" w:rsidRPr="00BA2E27">
        <w:rPr>
          <w:rFonts w:ascii="微软雅黑" w:hAnsi="微软雅黑" w:hint="eastAsia"/>
          <w:b/>
          <w:bCs/>
          <w:i/>
          <w:iCs/>
        </w:rPr>
        <w:t>排行榜</w:t>
      </w:r>
      <w:r w:rsidRPr="00BA2E27">
        <w:rPr>
          <w:rFonts w:ascii="微软雅黑" w:hAnsi="微软雅黑" w:hint="eastAsia"/>
          <w:b/>
          <w:bCs/>
          <w:i/>
          <w:iCs/>
        </w:rPr>
        <w:t>截图</w:t>
      </w:r>
    </w:p>
    <w:p w14:paraId="500C36D7" w14:textId="77777777" w:rsidR="00997BB0" w:rsidRPr="00BA2E27" w:rsidRDefault="00997BB0" w:rsidP="002B3881">
      <w:pPr>
        <w:jc w:val="center"/>
        <w:rPr>
          <w:rFonts w:ascii="微软雅黑" w:hAnsi="微软雅黑"/>
          <w:b/>
          <w:bCs/>
          <w:i/>
          <w:iCs/>
        </w:rPr>
      </w:pPr>
      <w:r w:rsidRPr="00BA2E27">
        <w:rPr>
          <w:rFonts w:ascii="微软雅黑" w:hAnsi="微软雅黑" w:hint="eastAsia"/>
          <w:b/>
          <w:bCs/>
          <w:i/>
          <w:iCs/>
          <w:sz w:val="18"/>
          <w:szCs w:val="20"/>
        </w:rPr>
        <w:t>刘强老师以1</w:t>
      </w:r>
      <w:r w:rsidRPr="00BA2E27">
        <w:rPr>
          <w:rFonts w:ascii="微软雅黑" w:hAnsi="微软雅黑"/>
          <w:b/>
          <w:bCs/>
          <w:i/>
          <w:iCs/>
          <w:sz w:val="18"/>
          <w:szCs w:val="20"/>
        </w:rPr>
        <w:t>07</w:t>
      </w:r>
      <w:proofErr w:type="gramStart"/>
      <w:r w:rsidRPr="00BA2E27">
        <w:rPr>
          <w:rFonts w:ascii="微软雅黑" w:hAnsi="微软雅黑" w:hint="eastAsia"/>
          <w:b/>
          <w:bCs/>
          <w:i/>
          <w:iCs/>
          <w:sz w:val="18"/>
          <w:szCs w:val="20"/>
        </w:rPr>
        <w:t>高分仅次开挂/爆肝</w:t>
      </w:r>
      <w:proofErr w:type="gramEnd"/>
      <w:r w:rsidRPr="00BA2E27">
        <w:rPr>
          <w:rFonts w:ascii="微软雅黑" w:hAnsi="微软雅黑" w:hint="eastAsia"/>
          <w:b/>
          <w:bCs/>
          <w:i/>
          <w:iCs/>
          <w:sz w:val="18"/>
          <w:szCs w:val="20"/>
        </w:rPr>
        <w:t>的两位游戏作者</w:t>
      </w:r>
      <w:r w:rsidR="00372DC6" w:rsidRPr="00BA2E27">
        <w:rPr>
          <w:rFonts w:ascii="微软雅黑" w:hAnsi="微软雅黑" w:hint="eastAsia"/>
          <w:b/>
          <w:bCs/>
          <w:i/>
          <w:iCs/>
          <w:sz w:val="18"/>
          <w:szCs w:val="20"/>
        </w:rPr>
        <w:t>荣居</w:t>
      </w:r>
      <w:r w:rsidRPr="00BA2E27">
        <w:rPr>
          <w:rFonts w:ascii="微软雅黑" w:hAnsi="微软雅黑" w:hint="eastAsia"/>
          <w:b/>
          <w:bCs/>
          <w:i/>
          <w:iCs/>
          <w:sz w:val="18"/>
          <w:szCs w:val="20"/>
        </w:rPr>
        <w:t>季军</w:t>
      </w:r>
    </w:p>
    <w:p w14:paraId="7FA0AC1F" w14:textId="77777777" w:rsidR="00CD5206" w:rsidRDefault="00CD5206" w:rsidP="00C71349"/>
    <w:p w14:paraId="51F80F2E" w14:textId="77777777" w:rsidR="00FB65D4" w:rsidRDefault="00FB65D4" w:rsidP="00C71349"/>
    <w:p w14:paraId="346B4389" w14:textId="77777777" w:rsidR="00FB65D4" w:rsidRDefault="00FB65D4" w:rsidP="00C71349"/>
    <w:p w14:paraId="120AA0DC" w14:textId="77777777" w:rsidR="00FB65D4" w:rsidRDefault="00FB65D4" w:rsidP="00C71349"/>
    <w:p w14:paraId="3CC9D357" w14:textId="77777777" w:rsidR="00FB65D4" w:rsidRDefault="00FB65D4" w:rsidP="00C71349"/>
    <w:p w14:paraId="25BD8C05" w14:textId="77777777" w:rsidR="00FB65D4" w:rsidRDefault="00FB65D4" w:rsidP="00C71349"/>
    <w:p w14:paraId="73B1665E" w14:textId="77777777" w:rsidR="00FB65D4" w:rsidRPr="00C71349" w:rsidRDefault="00FB65D4" w:rsidP="00C71349"/>
    <w:p w14:paraId="77B11A15" w14:textId="77777777" w:rsidR="00772235" w:rsidRPr="00772235" w:rsidRDefault="00FF6BAD" w:rsidP="001C4B68">
      <w:pPr>
        <w:pStyle w:val="1"/>
      </w:pPr>
      <w:bookmarkStart w:id="37" w:name="_Toc14893192"/>
      <w:bookmarkStart w:id="38" w:name="_Toc14893450"/>
      <w:bookmarkStart w:id="39" w:name="_Toc15046472"/>
      <w:r w:rsidRPr="00FF6BAD">
        <w:rPr>
          <w:rFonts w:hint="eastAsia"/>
        </w:rPr>
        <w:t>Ⅲ</w:t>
      </w:r>
      <w:r w:rsidR="00C040D3">
        <w:rPr>
          <w:rFonts w:hint="eastAsia"/>
        </w:rPr>
        <w:t>.</w:t>
      </w:r>
      <w:r w:rsidR="00C040D3">
        <w:t xml:space="preserve"> </w:t>
      </w:r>
      <w:r w:rsidR="00DD7549">
        <w:rPr>
          <w:rFonts w:hint="eastAsia"/>
        </w:rPr>
        <w:t>技术实现</w:t>
      </w:r>
      <w:bookmarkEnd w:id="37"/>
      <w:bookmarkEnd w:id="38"/>
      <w:bookmarkEnd w:id="39"/>
    </w:p>
    <w:p w14:paraId="6042943C" w14:textId="77777777" w:rsidR="00C61F17" w:rsidRDefault="00245E61" w:rsidP="009A1B8C">
      <w:pPr>
        <w:pStyle w:val="ad"/>
      </w:pPr>
      <w:bookmarkStart w:id="40" w:name="_Toc14893193"/>
      <w:bookmarkStart w:id="41" w:name="_Toc14893451"/>
      <w:bookmarkStart w:id="42" w:name="_Toc15046473"/>
      <w:r w:rsidRPr="00245E61">
        <w:rPr>
          <w:rFonts w:hint="eastAsia"/>
        </w:rPr>
        <w:t>ⅰ</w:t>
      </w:r>
      <w:r>
        <w:rPr>
          <w:rFonts w:hint="eastAsia"/>
        </w:rPr>
        <w:t>.</w:t>
      </w:r>
      <w:r>
        <w:t xml:space="preserve"> </w:t>
      </w:r>
      <w:r w:rsidR="00E16A49">
        <w:rPr>
          <w:rFonts w:hint="eastAsia"/>
        </w:rPr>
        <w:t>工程</w:t>
      </w:r>
      <w:r>
        <w:rPr>
          <w:rFonts w:hint="eastAsia"/>
        </w:rPr>
        <w:t>逻辑架构</w:t>
      </w:r>
      <w:bookmarkEnd w:id="40"/>
      <w:bookmarkEnd w:id="41"/>
      <w:bookmarkEnd w:id="42"/>
    </w:p>
    <w:p w14:paraId="753D9E55" w14:textId="77777777" w:rsidR="00F36B3B" w:rsidRPr="00174A13" w:rsidRDefault="002B0331" w:rsidP="00C61F17">
      <w:pPr>
        <w:rPr>
          <w:b/>
          <w:bCs/>
        </w:rPr>
      </w:pPr>
      <w:r w:rsidRPr="00174A13">
        <w:rPr>
          <w:b/>
          <w:bCs/>
        </w:rPr>
        <w:tab/>
      </w:r>
      <w:r w:rsidR="00615CB1" w:rsidRPr="00174A13">
        <w:rPr>
          <w:rFonts w:hint="eastAsia"/>
          <w:b/>
          <w:bCs/>
        </w:rPr>
        <w:t>【游戏场景架构】</w:t>
      </w:r>
    </w:p>
    <w:p w14:paraId="57F0093B" w14:textId="77777777" w:rsidR="00F86D5F" w:rsidRDefault="00615CB1" w:rsidP="00C61F17">
      <w:r>
        <w:tab/>
      </w:r>
      <w:r w:rsidR="004B5DF8">
        <w:rPr>
          <w:rFonts w:hint="eastAsia"/>
        </w:rPr>
        <w:t>在</w:t>
      </w:r>
      <w:r w:rsidR="000B2D85">
        <w:rPr>
          <w:rFonts w:hint="eastAsia"/>
        </w:rPr>
        <w:t>充分研究游戏逻辑后，我们将</w:t>
      </w:r>
      <w:r w:rsidR="00170563">
        <w:rPr>
          <w:rFonts w:hint="eastAsia"/>
        </w:rPr>
        <w:t>游戏浓缩为</w:t>
      </w:r>
      <w:r w:rsidR="00170563">
        <w:rPr>
          <w:rFonts w:hint="eastAsia"/>
        </w:rPr>
        <w:t>3</w:t>
      </w:r>
      <w:r w:rsidR="00170563">
        <w:rPr>
          <w:rFonts w:hint="eastAsia"/>
        </w:rPr>
        <w:t>个</w:t>
      </w:r>
      <w:r w:rsidR="00170563" w:rsidRPr="00E7108A">
        <w:rPr>
          <w:rFonts w:hint="eastAsia"/>
          <w:b/>
          <w:bCs/>
        </w:rPr>
        <w:t>场景</w:t>
      </w:r>
      <w:r w:rsidR="000D7337" w:rsidRPr="00E7108A">
        <w:rPr>
          <w:rFonts w:hint="eastAsia"/>
          <w:b/>
          <w:bCs/>
        </w:rPr>
        <w:t>（</w:t>
      </w:r>
      <w:r w:rsidR="000D7337" w:rsidRPr="00E7108A">
        <w:rPr>
          <w:b/>
          <w:bCs/>
        </w:rPr>
        <w:t>Scene</w:t>
      </w:r>
      <w:r w:rsidR="000D7337" w:rsidRPr="00E7108A">
        <w:rPr>
          <w:rFonts w:hint="eastAsia"/>
          <w:b/>
          <w:bCs/>
        </w:rPr>
        <w:t>）</w:t>
      </w:r>
      <w:r w:rsidR="005B47E3">
        <w:rPr>
          <w:rFonts w:hint="eastAsia"/>
        </w:rPr>
        <w:t>。</w:t>
      </w:r>
      <w:r w:rsidR="005939B5">
        <w:rPr>
          <w:rFonts w:hint="eastAsia"/>
        </w:rPr>
        <w:t>各个场景内部逻辑</w:t>
      </w:r>
      <w:r w:rsidR="005939B5" w:rsidRPr="001800BE">
        <w:rPr>
          <w:rFonts w:hint="eastAsia"/>
          <w:b/>
          <w:bCs/>
        </w:rPr>
        <w:t>高</w:t>
      </w:r>
      <w:r w:rsidR="001800BE" w:rsidRPr="001800BE">
        <w:rPr>
          <w:rFonts w:hint="eastAsia"/>
          <w:b/>
          <w:bCs/>
        </w:rPr>
        <w:t>度</w:t>
      </w:r>
      <w:r w:rsidR="005939B5" w:rsidRPr="001800BE">
        <w:rPr>
          <w:rFonts w:hint="eastAsia"/>
          <w:b/>
          <w:bCs/>
        </w:rPr>
        <w:t>封装</w:t>
      </w:r>
      <w:r w:rsidR="005939B5">
        <w:rPr>
          <w:rFonts w:hint="eastAsia"/>
        </w:rPr>
        <w:t>，</w:t>
      </w:r>
      <w:r w:rsidR="005939B5" w:rsidRPr="009F0835">
        <w:rPr>
          <w:rFonts w:hint="eastAsia"/>
          <w:b/>
          <w:bCs/>
        </w:rPr>
        <w:t>易于复用</w:t>
      </w:r>
      <w:r w:rsidR="0073008A">
        <w:rPr>
          <w:rFonts w:hint="eastAsia"/>
        </w:rPr>
        <w:t>；</w:t>
      </w:r>
      <w:r w:rsidR="00495A35">
        <w:rPr>
          <w:rFonts w:hint="eastAsia"/>
        </w:rPr>
        <w:t>不同</w:t>
      </w:r>
      <w:r w:rsidR="00AB7147">
        <w:rPr>
          <w:rFonts w:hint="eastAsia"/>
        </w:rPr>
        <w:t>场景之间存在一定的</w:t>
      </w:r>
      <w:r w:rsidR="00AB7147" w:rsidRPr="001800BE">
        <w:rPr>
          <w:rFonts w:hint="eastAsia"/>
          <w:b/>
          <w:bCs/>
        </w:rPr>
        <w:t>预加载机制</w:t>
      </w:r>
      <w:r w:rsidR="000B67CB">
        <w:rPr>
          <w:rFonts w:hint="eastAsia"/>
        </w:rPr>
        <w:t>，</w:t>
      </w:r>
      <w:r w:rsidR="00CC7EB8" w:rsidRPr="009F0835">
        <w:rPr>
          <w:rFonts w:hint="eastAsia"/>
          <w:b/>
          <w:bCs/>
        </w:rPr>
        <w:t>提高</w:t>
      </w:r>
      <w:r w:rsidR="00E75FDF" w:rsidRPr="009F0835">
        <w:rPr>
          <w:rFonts w:hint="eastAsia"/>
          <w:b/>
          <w:bCs/>
        </w:rPr>
        <w:t>场景切换效率</w:t>
      </w:r>
      <w:r w:rsidR="00E75FDF">
        <w:rPr>
          <w:rFonts w:hint="eastAsia"/>
        </w:rPr>
        <w:t>。</w:t>
      </w:r>
    </w:p>
    <w:p w14:paraId="2E9EFB12" w14:textId="77777777" w:rsidR="003D3C0A" w:rsidRDefault="003D3C0A" w:rsidP="003D3C0A">
      <w:pPr>
        <w:jc w:val="center"/>
      </w:pPr>
      <w:r>
        <w:rPr>
          <w:rFonts w:hint="eastAsia"/>
          <w:noProof/>
        </w:rPr>
        <w:drawing>
          <wp:inline distT="0" distB="0" distL="0" distR="0" wp14:anchorId="5B29E2A3" wp14:editId="70E85F2E">
            <wp:extent cx="4419600" cy="20002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场景.png"/>
                    <pic:cNvPicPr/>
                  </pic:nvPicPr>
                  <pic:blipFill>
                    <a:blip r:embed="rId39">
                      <a:extLst>
                        <a:ext uri="{28A0092B-C50C-407E-A947-70E740481C1C}">
                          <a14:useLocalDpi xmlns:a14="http://schemas.microsoft.com/office/drawing/2010/main" val="0"/>
                        </a:ext>
                      </a:extLst>
                    </a:blip>
                    <a:stretch>
                      <a:fillRect/>
                    </a:stretch>
                  </pic:blipFill>
                  <pic:spPr>
                    <a:xfrm>
                      <a:off x="0" y="0"/>
                      <a:ext cx="4419600" cy="2000250"/>
                    </a:xfrm>
                    <a:prstGeom prst="rect">
                      <a:avLst/>
                    </a:prstGeom>
                  </pic:spPr>
                </pic:pic>
              </a:graphicData>
            </a:graphic>
          </wp:inline>
        </w:drawing>
      </w:r>
    </w:p>
    <w:p w14:paraId="2412A4D4" w14:textId="77777777" w:rsidR="004D3658" w:rsidRDefault="004D3658" w:rsidP="003D3C0A">
      <w:pPr>
        <w:jc w:val="center"/>
      </w:pPr>
    </w:p>
    <w:p w14:paraId="7A4A10D5" w14:textId="77777777" w:rsidR="00876F41" w:rsidRPr="00A83424" w:rsidRDefault="00174A13" w:rsidP="00C61F17">
      <w:pPr>
        <w:rPr>
          <w:b/>
          <w:bCs/>
        </w:rPr>
      </w:pPr>
      <w:r>
        <w:tab/>
      </w:r>
      <w:r w:rsidR="0079772C" w:rsidRPr="00A83424">
        <w:rPr>
          <w:rFonts w:hint="eastAsia"/>
          <w:b/>
          <w:bCs/>
        </w:rPr>
        <w:t>【</w:t>
      </w:r>
      <w:r w:rsidR="000530CE" w:rsidRPr="00A83424">
        <w:rPr>
          <w:rFonts w:hint="eastAsia"/>
          <w:b/>
          <w:bCs/>
        </w:rPr>
        <w:t>游戏</w:t>
      </w:r>
      <w:r w:rsidR="00F22AD9" w:rsidRPr="00A83424">
        <w:rPr>
          <w:rFonts w:hint="eastAsia"/>
          <w:b/>
          <w:bCs/>
        </w:rPr>
        <w:t>数据</w:t>
      </w:r>
      <w:r w:rsidR="000530CE" w:rsidRPr="00A83424">
        <w:rPr>
          <w:rFonts w:hint="eastAsia"/>
          <w:b/>
          <w:bCs/>
        </w:rPr>
        <w:t>架构</w:t>
      </w:r>
      <w:r w:rsidR="0079772C" w:rsidRPr="00A83424">
        <w:rPr>
          <w:rFonts w:hint="eastAsia"/>
          <w:b/>
          <w:bCs/>
        </w:rPr>
        <w:t>】</w:t>
      </w:r>
    </w:p>
    <w:p w14:paraId="0674C7F3" w14:textId="77777777" w:rsidR="002634DA" w:rsidRDefault="002634DA" w:rsidP="00C61F17">
      <w:r>
        <w:tab/>
      </w:r>
      <w:r w:rsidR="00956A50">
        <w:rPr>
          <w:rFonts w:hint="eastAsia"/>
        </w:rPr>
        <w:t>对于不同的场景</w:t>
      </w:r>
      <w:r w:rsidR="00F502DB">
        <w:rPr>
          <w:rFonts w:hint="eastAsia"/>
        </w:rPr>
        <w:t>以及场景下的不同</w:t>
      </w:r>
      <w:r w:rsidR="006E2103">
        <w:rPr>
          <w:rFonts w:hint="eastAsia"/>
        </w:rPr>
        <w:t>节点</w:t>
      </w:r>
      <w:r w:rsidR="003D78FC">
        <w:rPr>
          <w:rFonts w:hint="eastAsia"/>
        </w:rPr>
        <w:t>，</w:t>
      </w:r>
      <w:r w:rsidR="00DD1433">
        <w:rPr>
          <w:rFonts w:hint="eastAsia"/>
        </w:rPr>
        <w:t>它们之间</w:t>
      </w:r>
      <w:r w:rsidR="00DD3627">
        <w:rPr>
          <w:rFonts w:hint="eastAsia"/>
        </w:rPr>
        <w:t>既</w:t>
      </w:r>
      <w:r w:rsidR="00DD1433">
        <w:rPr>
          <w:rFonts w:hint="eastAsia"/>
        </w:rPr>
        <w:t>存在</w:t>
      </w:r>
      <w:r w:rsidR="00C97ED3">
        <w:rPr>
          <w:rFonts w:hint="eastAsia"/>
        </w:rPr>
        <w:t>独立私有的数据</w:t>
      </w:r>
      <w:r w:rsidR="00C83657">
        <w:rPr>
          <w:rFonts w:hint="eastAsia"/>
        </w:rPr>
        <w:t>，也存在</w:t>
      </w:r>
      <w:r w:rsidR="007647A5">
        <w:rPr>
          <w:rFonts w:hint="eastAsia"/>
        </w:rPr>
        <w:t>需要</w:t>
      </w:r>
      <w:r w:rsidR="00F250B7">
        <w:rPr>
          <w:rFonts w:hint="eastAsia"/>
        </w:rPr>
        <w:t>交互的共有数据。</w:t>
      </w:r>
      <w:r w:rsidR="00193205">
        <w:rPr>
          <w:rFonts w:hint="eastAsia"/>
        </w:rPr>
        <w:t>我们</w:t>
      </w:r>
      <w:r w:rsidR="00C875AD">
        <w:rPr>
          <w:rFonts w:hint="eastAsia"/>
        </w:rPr>
        <w:t>设计</w:t>
      </w:r>
      <w:r w:rsidR="00C558BC">
        <w:rPr>
          <w:rFonts w:hint="eastAsia"/>
        </w:rPr>
        <w:t>了</w:t>
      </w:r>
      <w:r w:rsidR="00C875AD">
        <w:t>3</w:t>
      </w:r>
      <w:r w:rsidR="00C875AD">
        <w:rPr>
          <w:rFonts w:hint="eastAsia"/>
        </w:rPr>
        <w:t>个特殊</w:t>
      </w:r>
      <w:r w:rsidR="00EC28A4">
        <w:rPr>
          <w:rFonts w:hint="eastAsia"/>
        </w:rPr>
        <w:t>的</w:t>
      </w:r>
      <w:r w:rsidR="00C875AD" w:rsidRPr="00E7108A">
        <w:rPr>
          <w:rFonts w:hint="eastAsia"/>
          <w:b/>
          <w:bCs/>
        </w:rPr>
        <w:t>常驻节点</w:t>
      </w:r>
      <w:r w:rsidR="000D7337" w:rsidRPr="00E7108A">
        <w:rPr>
          <w:rFonts w:hint="eastAsia"/>
          <w:b/>
          <w:bCs/>
        </w:rPr>
        <w:t>（</w:t>
      </w:r>
      <w:r w:rsidR="000D7337" w:rsidRPr="00E7108A">
        <w:rPr>
          <w:b/>
          <w:bCs/>
        </w:rPr>
        <w:t>Persist</w:t>
      </w:r>
      <w:r w:rsidR="00151DEE" w:rsidRPr="00E7108A">
        <w:rPr>
          <w:b/>
          <w:bCs/>
        </w:rPr>
        <w:t xml:space="preserve"> </w:t>
      </w:r>
      <w:r w:rsidR="000D7337" w:rsidRPr="00E7108A">
        <w:rPr>
          <w:b/>
          <w:bCs/>
        </w:rPr>
        <w:t>Root</w:t>
      </w:r>
      <w:r w:rsidR="00151DEE" w:rsidRPr="00E7108A">
        <w:rPr>
          <w:b/>
          <w:bCs/>
        </w:rPr>
        <w:t xml:space="preserve"> </w:t>
      </w:r>
      <w:r w:rsidR="000D7337" w:rsidRPr="00E7108A">
        <w:rPr>
          <w:b/>
          <w:bCs/>
        </w:rPr>
        <w:t>Node</w:t>
      </w:r>
      <w:r w:rsidR="000D7337" w:rsidRPr="00E7108A">
        <w:rPr>
          <w:rFonts w:hint="eastAsia"/>
          <w:b/>
          <w:bCs/>
        </w:rPr>
        <w:t>）</w:t>
      </w:r>
      <w:r w:rsidR="00244ED3">
        <w:rPr>
          <w:rFonts w:hint="eastAsia"/>
        </w:rPr>
        <w:t>，</w:t>
      </w:r>
      <w:r w:rsidR="007A6D9E">
        <w:rPr>
          <w:rFonts w:hint="eastAsia"/>
        </w:rPr>
        <w:t>存储</w:t>
      </w:r>
      <w:r w:rsidR="00E814E6">
        <w:rPr>
          <w:rFonts w:hint="eastAsia"/>
        </w:rPr>
        <w:t>游戏</w:t>
      </w:r>
      <w:r w:rsidR="00AF33AF">
        <w:rPr>
          <w:rFonts w:hint="eastAsia"/>
        </w:rPr>
        <w:t>的</w:t>
      </w:r>
      <w:r w:rsidR="0061630E" w:rsidRPr="00E7108A">
        <w:rPr>
          <w:rFonts w:hint="eastAsia"/>
          <w:b/>
          <w:bCs/>
        </w:rPr>
        <w:t>核心</w:t>
      </w:r>
      <w:r w:rsidR="00AF33AF" w:rsidRPr="00E7108A">
        <w:rPr>
          <w:rFonts w:hint="eastAsia"/>
          <w:b/>
          <w:bCs/>
        </w:rPr>
        <w:t>公共</w:t>
      </w:r>
      <w:r w:rsidR="00DF2F2C" w:rsidRPr="00E7108A">
        <w:rPr>
          <w:rFonts w:hint="eastAsia"/>
          <w:b/>
          <w:bCs/>
        </w:rPr>
        <w:t>数据与</w:t>
      </w:r>
      <w:r w:rsidR="00BA5ABF">
        <w:rPr>
          <w:rFonts w:hint="eastAsia"/>
          <w:b/>
          <w:bCs/>
        </w:rPr>
        <w:t>部分通用</w:t>
      </w:r>
      <w:r w:rsidR="00DF2F2C" w:rsidRPr="00E7108A">
        <w:rPr>
          <w:rFonts w:hint="eastAsia"/>
          <w:b/>
          <w:bCs/>
        </w:rPr>
        <w:t>逻辑</w:t>
      </w:r>
      <w:r w:rsidR="00326EAE">
        <w:rPr>
          <w:rFonts w:hint="eastAsia"/>
        </w:rPr>
        <w:t>。</w:t>
      </w:r>
      <w:r w:rsidR="00A46718">
        <w:rPr>
          <w:rFonts w:hint="eastAsia"/>
        </w:rPr>
        <w:t>常驻节点可</w:t>
      </w:r>
      <w:r w:rsidR="00784ACA">
        <w:rPr>
          <w:rFonts w:hint="eastAsia"/>
        </w:rPr>
        <w:t>被</w:t>
      </w:r>
      <w:r w:rsidR="004A70CF">
        <w:rPr>
          <w:rFonts w:hint="eastAsia"/>
        </w:rPr>
        <w:t>不同</w:t>
      </w:r>
      <w:r w:rsidR="00E26F86">
        <w:rPr>
          <w:rFonts w:hint="eastAsia"/>
        </w:rPr>
        <w:t>场景下</w:t>
      </w:r>
      <w:r w:rsidR="00BB64E5">
        <w:rPr>
          <w:rFonts w:hint="eastAsia"/>
        </w:rPr>
        <w:t>的不同节点引用，</w:t>
      </w:r>
      <w:r w:rsidR="00F5735E">
        <w:rPr>
          <w:rFonts w:hint="eastAsia"/>
        </w:rPr>
        <w:t>即保证了</w:t>
      </w:r>
      <w:r w:rsidR="002B0037">
        <w:rPr>
          <w:rFonts w:hint="eastAsia"/>
        </w:rPr>
        <w:t>数据的</w:t>
      </w:r>
      <w:r w:rsidR="002B0037" w:rsidRPr="00531C3C">
        <w:rPr>
          <w:rFonts w:hint="eastAsia"/>
          <w:b/>
          <w:bCs/>
        </w:rPr>
        <w:t>独立</w:t>
      </w:r>
      <w:r w:rsidR="006B0701" w:rsidRPr="00531C3C">
        <w:rPr>
          <w:rFonts w:hint="eastAsia"/>
          <w:b/>
          <w:bCs/>
        </w:rPr>
        <w:t>封装</w:t>
      </w:r>
      <w:r w:rsidR="006B0701">
        <w:rPr>
          <w:rFonts w:hint="eastAsia"/>
        </w:rPr>
        <w:t>，</w:t>
      </w:r>
      <w:r w:rsidR="00C74CED">
        <w:rPr>
          <w:rFonts w:hint="eastAsia"/>
        </w:rPr>
        <w:t>又助力于</w:t>
      </w:r>
      <w:r w:rsidR="00C715A0">
        <w:rPr>
          <w:rFonts w:hint="eastAsia"/>
        </w:rPr>
        <w:t>数据的</w:t>
      </w:r>
      <w:r w:rsidR="00C715A0" w:rsidRPr="008E10AD">
        <w:rPr>
          <w:rFonts w:hint="eastAsia"/>
          <w:b/>
          <w:bCs/>
        </w:rPr>
        <w:t>交互</w:t>
      </w:r>
      <w:r w:rsidR="00496C3F">
        <w:rPr>
          <w:rFonts w:hint="eastAsia"/>
          <w:b/>
          <w:bCs/>
        </w:rPr>
        <w:t>沟通</w:t>
      </w:r>
      <w:r w:rsidR="00346EEC">
        <w:rPr>
          <w:rFonts w:hint="eastAsia"/>
        </w:rPr>
        <w:t>。</w:t>
      </w:r>
    </w:p>
    <w:p w14:paraId="49275F76" w14:textId="77777777" w:rsidR="002B0331" w:rsidRDefault="002B0331" w:rsidP="00C61F17"/>
    <w:p w14:paraId="068615D3" w14:textId="77777777" w:rsidR="002A30D8" w:rsidRDefault="004629CF" w:rsidP="00F531EC">
      <w:pPr>
        <w:jc w:val="center"/>
      </w:pPr>
      <w:r>
        <w:rPr>
          <w:rFonts w:hint="eastAsia"/>
          <w:noProof/>
        </w:rPr>
        <w:lastRenderedPageBreak/>
        <w:drawing>
          <wp:inline distT="0" distB="0" distL="0" distR="0" wp14:anchorId="1D984AFE" wp14:editId="7681BFAC">
            <wp:extent cx="5274310" cy="1880235"/>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常驻节点.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1880235"/>
                    </a:xfrm>
                    <a:prstGeom prst="rect">
                      <a:avLst/>
                    </a:prstGeom>
                  </pic:spPr>
                </pic:pic>
              </a:graphicData>
            </a:graphic>
          </wp:inline>
        </w:drawing>
      </w:r>
    </w:p>
    <w:p w14:paraId="60FFFEF7" w14:textId="77777777" w:rsidR="00684EE6" w:rsidRDefault="00684EE6" w:rsidP="00F531EC">
      <w:pPr>
        <w:jc w:val="center"/>
      </w:pPr>
    </w:p>
    <w:p w14:paraId="57E5363A" w14:textId="77777777" w:rsidR="0046361B" w:rsidRPr="00C15F5F" w:rsidRDefault="00835B07" w:rsidP="00C61F17">
      <w:pPr>
        <w:rPr>
          <w:b/>
          <w:bCs/>
        </w:rPr>
      </w:pPr>
      <w:r w:rsidRPr="00AF4D54">
        <w:rPr>
          <w:b/>
          <w:bCs/>
        </w:rPr>
        <w:tab/>
      </w:r>
      <w:r w:rsidRPr="00AF4D54">
        <w:rPr>
          <w:rFonts w:hint="eastAsia"/>
          <w:b/>
          <w:bCs/>
        </w:rPr>
        <w:t>【</w:t>
      </w:r>
      <w:r w:rsidR="00A10253" w:rsidRPr="00AF4D54">
        <w:rPr>
          <w:rFonts w:hint="eastAsia"/>
          <w:b/>
          <w:bCs/>
        </w:rPr>
        <w:t>游戏</w:t>
      </w:r>
      <w:r w:rsidR="00A87953">
        <w:rPr>
          <w:rFonts w:hint="eastAsia"/>
          <w:b/>
          <w:bCs/>
        </w:rPr>
        <w:t>逻辑</w:t>
      </w:r>
      <w:r w:rsidR="00816802" w:rsidRPr="00AF4D54">
        <w:rPr>
          <w:rFonts w:hint="eastAsia"/>
          <w:b/>
          <w:bCs/>
        </w:rPr>
        <w:t>架构</w:t>
      </w:r>
      <w:r w:rsidRPr="00AF4D54">
        <w:rPr>
          <w:rFonts w:hint="eastAsia"/>
          <w:b/>
          <w:bCs/>
        </w:rPr>
        <w:t>】</w:t>
      </w:r>
    </w:p>
    <w:p w14:paraId="0F5E2983" w14:textId="77777777" w:rsidR="00D6690C" w:rsidRDefault="00BA6DEB" w:rsidP="00C61F17">
      <w:r>
        <w:tab/>
      </w:r>
      <w:r w:rsidR="00BE41A8">
        <w:rPr>
          <w:rFonts w:hint="eastAsia"/>
        </w:rPr>
        <w:t>项目</w:t>
      </w:r>
      <w:r w:rsidR="006244B2">
        <w:rPr>
          <w:rFonts w:hint="eastAsia"/>
        </w:rPr>
        <w:t>采用</w:t>
      </w:r>
      <w:r w:rsidR="00000B75" w:rsidRPr="0027060F">
        <w:rPr>
          <w:rFonts w:hint="eastAsia"/>
          <w:b/>
          <w:bCs/>
        </w:rPr>
        <w:t>逻辑</w:t>
      </w:r>
      <w:r w:rsidR="00000B75" w:rsidRPr="0027060F">
        <w:rPr>
          <w:rFonts w:hint="eastAsia"/>
          <w:b/>
          <w:bCs/>
        </w:rPr>
        <w:t>-</w:t>
      </w:r>
      <w:r w:rsidR="00000B75" w:rsidRPr="0027060F">
        <w:rPr>
          <w:rFonts w:hint="eastAsia"/>
          <w:b/>
          <w:bCs/>
        </w:rPr>
        <w:t>视图分离</w:t>
      </w:r>
      <w:r w:rsidR="00000B75">
        <w:rPr>
          <w:rFonts w:hint="eastAsia"/>
        </w:rPr>
        <w:t>的设计思路</w:t>
      </w:r>
      <w:r w:rsidR="006159FF">
        <w:rPr>
          <w:rFonts w:hint="eastAsia"/>
        </w:rPr>
        <w:t>。</w:t>
      </w:r>
      <w:r w:rsidR="00BA155D">
        <w:rPr>
          <w:rFonts w:hint="eastAsia"/>
        </w:rPr>
        <w:t>视图</w:t>
      </w:r>
      <w:r w:rsidR="002C5DA9">
        <w:rPr>
          <w:rFonts w:hint="eastAsia"/>
        </w:rPr>
        <w:t>主要通过</w:t>
      </w:r>
      <w:r w:rsidR="00475D9E" w:rsidRPr="0027060F">
        <w:rPr>
          <w:rFonts w:hint="eastAsia"/>
          <w:b/>
          <w:bCs/>
        </w:rPr>
        <w:t>动画管理器类</w:t>
      </w:r>
      <w:r w:rsidR="00475D9E">
        <w:rPr>
          <w:rFonts w:hint="eastAsia"/>
        </w:rPr>
        <w:t>及</w:t>
      </w:r>
      <w:r w:rsidR="009375CD" w:rsidRPr="0027060F">
        <w:rPr>
          <w:rFonts w:hint="eastAsia"/>
          <w:b/>
          <w:bCs/>
        </w:rPr>
        <w:t>游戏引擎层级管理器</w:t>
      </w:r>
      <w:r w:rsidR="001A6083">
        <w:rPr>
          <w:rFonts w:hint="eastAsia"/>
        </w:rPr>
        <w:t>进行管理</w:t>
      </w:r>
      <w:r w:rsidR="00840228">
        <w:rPr>
          <w:rFonts w:hint="eastAsia"/>
        </w:rPr>
        <w:t>，</w:t>
      </w:r>
      <w:r w:rsidR="00332CD8">
        <w:rPr>
          <w:rFonts w:hint="eastAsia"/>
        </w:rPr>
        <w:t>而逻辑</w:t>
      </w:r>
      <w:r w:rsidR="00BD6794">
        <w:rPr>
          <w:rFonts w:hint="eastAsia"/>
        </w:rPr>
        <w:t>则采</w:t>
      </w:r>
      <w:r w:rsidR="0036516D">
        <w:rPr>
          <w:rFonts w:hint="eastAsia"/>
        </w:rPr>
        <w:t>用</w:t>
      </w:r>
      <w:r w:rsidR="004A1DA9">
        <w:rPr>
          <w:rFonts w:hint="eastAsia"/>
        </w:rPr>
        <w:t>外挂</w:t>
      </w:r>
      <w:r w:rsidR="0027060F" w:rsidRPr="00C54B0C">
        <w:rPr>
          <w:rFonts w:hint="eastAsia"/>
          <w:b/>
          <w:bCs/>
        </w:rPr>
        <w:t>组件</w:t>
      </w:r>
      <w:r w:rsidR="004A1DA9" w:rsidRPr="00C54B0C">
        <w:rPr>
          <w:rFonts w:hint="eastAsia"/>
          <w:b/>
          <w:bCs/>
        </w:rPr>
        <w:t>脚本</w:t>
      </w:r>
      <w:r w:rsidR="004A1DA9">
        <w:rPr>
          <w:rFonts w:hint="eastAsia"/>
        </w:rPr>
        <w:t>的方式</w:t>
      </w:r>
      <w:r w:rsidR="0047416E">
        <w:rPr>
          <w:rFonts w:hint="eastAsia"/>
        </w:rPr>
        <w:t>来</w:t>
      </w:r>
      <w:r w:rsidR="004A1DA9">
        <w:rPr>
          <w:rFonts w:hint="eastAsia"/>
        </w:rPr>
        <w:t>定义</w:t>
      </w:r>
      <w:r w:rsidR="00550765">
        <w:rPr>
          <w:rFonts w:hint="eastAsia"/>
        </w:rPr>
        <w:t>节点</w:t>
      </w:r>
      <w:r w:rsidR="004A1DA9">
        <w:rPr>
          <w:rFonts w:hint="eastAsia"/>
        </w:rPr>
        <w:t>逻辑。</w:t>
      </w:r>
      <w:r w:rsidR="00743C8D">
        <w:rPr>
          <w:rFonts w:hint="eastAsia"/>
        </w:rPr>
        <w:t>对于不同的节点</w:t>
      </w:r>
      <w:r w:rsidR="005E79A0">
        <w:rPr>
          <w:rFonts w:hint="eastAsia"/>
        </w:rPr>
        <w:t>，</w:t>
      </w:r>
      <w:r w:rsidR="00CD4FD8">
        <w:rPr>
          <w:rFonts w:hint="eastAsia"/>
        </w:rPr>
        <w:t>不同的组件</w:t>
      </w:r>
      <w:r w:rsidR="00C02C92">
        <w:rPr>
          <w:rFonts w:hint="eastAsia"/>
        </w:rPr>
        <w:t>脚本赋予其不同的逻辑</w:t>
      </w:r>
      <w:r w:rsidR="000F019E">
        <w:rPr>
          <w:rFonts w:hint="eastAsia"/>
        </w:rPr>
        <w:t>；所有节点的逻辑可以通过</w:t>
      </w:r>
      <w:r w:rsidR="00986600">
        <w:rPr>
          <w:rFonts w:hint="eastAsia"/>
        </w:rPr>
        <w:t>编辑</w:t>
      </w:r>
      <w:r w:rsidR="00870873">
        <w:rPr>
          <w:rFonts w:hint="eastAsia"/>
        </w:rPr>
        <w:t>特定</w:t>
      </w:r>
      <w:r w:rsidR="00574347">
        <w:rPr>
          <w:rFonts w:hint="eastAsia"/>
        </w:rPr>
        <w:t>的</w:t>
      </w:r>
      <w:r w:rsidR="007C772E">
        <w:rPr>
          <w:rFonts w:hint="eastAsia"/>
        </w:rPr>
        <w:t>脚本</w:t>
      </w:r>
      <w:r w:rsidR="00870873">
        <w:rPr>
          <w:rFonts w:hint="eastAsia"/>
        </w:rPr>
        <w:t>统一管理</w:t>
      </w:r>
      <w:r w:rsidR="001F5240">
        <w:rPr>
          <w:rFonts w:hint="eastAsia"/>
        </w:rPr>
        <w:t>。</w:t>
      </w:r>
      <w:r w:rsidR="006B2E0A">
        <w:rPr>
          <w:rFonts w:hint="eastAsia"/>
        </w:rPr>
        <w:t>如此，即</w:t>
      </w:r>
      <w:r w:rsidR="00BA099B">
        <w:rPr>
          <w:rFonts w:hint="eastAsia"/>
        </w:rPr>
        <w:t>能独立</w:t>
      </w:r>
      <w:r w:rsidR="00383792">
        <w:rPr>
          <w:rFonts w:hint="eastAsia"/>
        </w:rPr>
        <w:t>地</w:t>
      </w:r>
      <w:r w:rsidR="005C4D85">
        <w:rPr>
          <w:rFonts w:hint="eastAsia"/>
        </w:rPr>
        <w:t>设计</w:t>
      </w:r>
      <w:r w:rsidR="00CD66F8">
        <w:rPr>
          <w:rFonts w:hint="eastAsia"/>
        </w:rPr>
        <w:t>逻辑，</w:t>
      </w:r>
      <w:r w:rsidR="00C57A4C">
        <w:rPr>
          <w:rFonts w:hint="eastAsia"/>
        </w:rPr>
        <w:t>又能</w:t>
      </w:r>
      <w:r w:rsidR="00154BE3">
        <w:rPr>
          <w:rFonts w:hint="eastAsia"/>
        </w:rPr>
        <w:t>统一的交互管理</w:t>
      </w:r>
      <w:r w:rsidR="003B11F7">
        <w:rPr>
          <w:rFonts w:hint="eastAsia"/>
        </w:rPr>
        <w:t>。</w:t>
      </w:r>
    </w:p>
    <w:p w14:paraId="2A6B4349" w14:textId="77777777" w:rsidR="008B7DB8" w:rsidRDefault="00C15F5F" w:rsidP="00C61F17">
      <w:r>
        <w:rPr>
          <w:noProof/>
        </w:rPr>
        <w:drawing>
          <wp:inline distT="0" distB="0" distL="0" distR="0" wp14:anchorId="6AA31BAC" wp14:editId="0E698ECC">
            <wp:extent cx="5274310" cy="189992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脚本.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1899920"/>
                    </a:xfrm>
                    <a:prstGeom prst="rect">
                      <a:avLst/>
                    </a:prstGeom>
                  </pic:spPr>
                </pic:pic>
              </a:graphicData>
            </a:graphic>
          </wp:inline>
        </w:drawing>
      </w:r>
    </w:p>
    <w:p w14:paraId="7000FFF0" w14:textId="77777777" w:rsidR="0069175D" w:rsidRDefault="0069175D" w:rsidP="00C61F17"/>
    <w:p w14:paraId="716791C5" w14:textId="77777777" w:rsidR="008B7DB8" w:rsidRDefault="008B7DB8" w:rsidP="00C61F17"/>
    <w:p w14:paraId="2D502EE0" w14:textId="77777777" w:rsidR="00874BA8" w:rsidRPr="00874BA8" w:rsidRDefault="00B9112D" w:rsidP="00EB2DFD">
      <w:pPr>
        <w:pStyle w:val="ad"/>
      </w:pPr>
      <w:bookmarkStart w:id="43" w:name="_Toc14893194"/>
      <w:bookmarkStart w:id="44" w:name="_Toc14893452"/>
      <w:bookmarkStart w:id="45" w:name="_Toc15046474"/>
      <w:r w:rsidRPr="00B9112D">
        <w:rPr>
          <w:rFonts w:hint="eastAsia"/>
        </w:rPr>
        <w:t>ⅱ</w:t>
      </w:r>
      <w:r>
        <w:rPr>
          <w:rFonts w:hint="eastAsia"/>
        </w:rPr>
        <w:t>.</w:t>
      </w:r>
      <w:r>
        <w:t xml:space="preserve"> </w:t>
      </w:r>
      <w:r w:rsidR="00E01021">
        <w:rPr>
          <w:rFonts w:hint="eastAsia"/>
        </w:rPr>
        <w:t>游戏性能优化</w:t>
      </w:r>
      <w:bookmarkEnd w:id="43"/>
      <w:bookmarkEnd w:id="44"/>
      <w:bookmarkEnd w:id="45"/>
    </w:p>
    <w:p w14:paraId="78230809" w14:textId="77777777" w:rsidR="00D054CD" w:rsidRPr="00537B44" w:rsidRDefault="002D5396" w:rsidP="00D054CD">
      <w:r>
        <w:tab/>
      </w:r>
      <w:r w:rsidR="00D054CD">
        <w:rPr>
          <w:rFonts w:hint="eastAsia"/>
        </w:rPr>
        <w:t>在游戏大致完成发布体验版时，我们发现存在一定的卡顿、</w:t>
      </w:r>
      <w:proofErr w:type="gramStart"/>
      <w:r w:rsidR="00D054CD">
        <w:rPr>
          <w:rFonts w:hint="eastAsia"/>
        </w:rPr>
        <w:t>掉帧现象</w:t>
      </w:r>
      <w:proofErr w:type="gramEnd"/>
      <w:r w:rsidR="00D054CD">
        <w:rPr>
          <w:rFonts w:hint="eastAsia"/>
        </w:rPr>
        <w:t>。为了解决这个问题，我们作了如下优化：</w:t>
      </w:r>
    </w:p>
    <w:p w14:paraId="72F8381A" w14:textId="77777777" w:rsidR="00D054CD" w:rsidRDefault="00245FDD" w:rsidP="00D054CD">
      <w:pPr>
        <w:pStyle w:val="a9"/>
        <w:numPr>
          <w:ilvl w:val="0"/>
          <w:numId w:val="9"/>
        </w:numPr>
        <w:ind w:firstLineChars="0"/>
        <w:jc w:val="both"/>
      </w:pPr>
      <w:r w:rsidRPr="000D2FF6">
        <w:rPr>
          <w:rFonts w:hint="eastAsia"/>
          <w:b/>
          <w:bCs/>
        </w:rPr>
        <w:t>优化游戏素材资源</w:t>
      </w:r>
      <w:r w:rsidR="00D054CD" w:rsidRPr="000D2FF6">
        <w:rPr>
          <w:rFonts w:hint="eastAsia"/>
          <w:b/>
          <w:bCs/>
        </w:rPr>
        <w:t>：</w:t>
      </w:r>
      <w:r w:rsidR="00604159" w:rsidRPr="00A53CCE">
        <w:rPr>
          <w:rFonts w:hint="eastAsia"/>
        </w:rPr>
        <w:t>诸如</w:t>
      </w:r>
      <w:r w:rsidR="00037437">
        <w:rPr>
          <w:rFonts w:hint="eastAsia"/>
        </w:rPr>
        <w:t>图形音频资源</w:t>
      </w:r>
      <w:r w:rsidR="00D054CD">
        <w:rPr>
          <w:rFonts w:hint="eastAsia"/>
        </w:rPr>
        <w:t>压缩、格式</w:t>
      </w:r>
      <w:r w:rsidR="00A53CCE">
        <w:rPr>
          <w:rFonts w:hint="eastAsia"/>
        </w:rPr>
        <w:t>转换</w:t>
      </w:r>
      <w:r w:rsidR="00D054CD">
        <w:rPr>
          <w:rFonts w:hint="eastAsia"/>
        </w:rPr>
        <w:t>，粒子特效的粒子发射数控制</w:t>
      </w:r>
      <w:r w:rsidR="005E3443">
        <w:rPr>
          <w:rFonts w:hint="eastAsia"/>
        </w:rPr>
        <w:t>等；</w:t>
      </w:r>
    </w:p>
    <w:p w14:paraId="378D40F2" w14:textId="77777777" w:rsidR="00D23363" w:rsidRPr="00D23363" w:rsidRDefault="003F79B7" w:rsidP="00DE667E">
      <w:pPr>
        <w:pStyle w:val="a9"/>
        <w:numPr>
          <w:ilvl w:val="0"/>
          <w:numId w:val="9"/>
        </w:numPr>
        <w:ind w:firstLineChars="0"/>
        <w:jc w:val="both"/>
      </w:pPr>
      <w:r w:rsidRPr="00FD2420">
        <w:rPr>
          <w:rFonts w:ascii="Segoe UI Emoji" w:hAnsi="Segoe UI Emoji" w:cs="Segoe UI Emoji" w:hint="eastAsia"/>
          <w:b/>
          <w:bCs/>
        </w:rPr>
        <w:t>简化游戏动画：</w:t>
      </w:r>
      <w:r w:rsidRPr="00E80596">
        <w:rPr>
          <w:rFonts w:ascii="Segoe UI Emoji" w:hAnsi="Segoe UI Emoji" w:cs="Segoe UI Emoji" w:hint="eastAsia"/>
        </w:rPr>
        <w:t>利用</w:t>
      </w:r>
      <w:r>
        <w:rPr>
          <w:rFonts w:ascii="Segoe UI Emoji" w:hAnsi="Segoe UI Emoji" w:cs="Segoe UI Emoji" w:hint="eastAsia"/>
        </w:rPr>
        <w:t>适当的编程技巧，在不显著影响动画效果的情况下简化了游戏动画</w:t>
      </w:r>
    </w:p>
    <w:p w14:paraId="4101555D" w14:textId="77777777" w:rsidR="00D23363" w:rsidRDefault="00D23363" w:rsidP="00D23363">
      <w:pPr>
        <w:pStyle w:val="a9"/>
        <w:ind w:left="360" w:firstLineChars="0" w:firstLine="0"/>
        <w:jc w:val="both"/>
        <w:rPr>
          <w:rFonts w:ascii="Segoe UI Emoji" w:hAnsi="Segoe UI Emoji" w:cs="Segoe UI Emoji"/>
          <w:b/>
          <w:bCs/>
        </w:rPr>
      </w:pPr>
    </w:p>
    <w:p w14:paraId="6B349544" w14:textId="77777777" w:rsidR="003F79B7" w:rsidRDefault="003F79B7" w:rsidP="00D23363">
      <w:pPr>
        <w:pStyle w:val="a9"/>
        <w:ind w:left="360" w:firstLineChars="0" w:firstLine="0"/>
        <w:jc w:val="both"/>
      </w:pPr>
      <w:r>
        <w:rPr>
          <w:rFonts w:ascii="Segoe UI Emoji" w:hAnsi="Segoe UI Emoji" w:cs="Segoe UI Emoji" w:hint="eastAsia"/>
        </w:rPr>
        <w:t>的绘制。例如，对于频繁出现的轨道坍塌动画，原本需要三个动作的组合以实现坍塌效果，修改</w:t>
      </w:r>
      <w:proofErr w:type="gramStart"/>
      <w:r>
        <w:rPr>
          <w:rFonts w:ascii="Segoe UI Emoji" w:hAnsi="Segoe UI Emoji" w:cs="Segoe UI Emoji" w:hint="eastAsia"/>
        </w:rPr>
        <w:t>其锚点后</w:t>
      </w:r>
      <w:proofErr w:type="gramEnd"/>
      <w:r>
        <w:rPr>
          <w:rFonts w:ascii="Segoe UI Emoji" w:hAnsi="Segoe UI Emoji" w:cs="Segoe UI Emoji" w:hint="eastAsia"/>
        </w:rPr>
        <w:t>可以省去一个位移动作</w:t>
      </w:r>
      <w:r w:rsidR="00721783">
        <w:rPr>
          <w:rFonts w:ascii="Segoe UI Emoji" w:hAnsi="Segoe UI Emoji" w:cs="Segoe UI Emoji" w:hint="eastAsia"/>
        </w:rPr>
        <w:t>；</w:t>
      </w:r>
    </w:p>
    <w:p w14:paraId="5B4F52A7" w14:textId="77777777" w:rsidR="00D054CD" w:rsidRDefault="00225BF4" w:rsidP="00D054CD">
      <w:pPr>
        <w:pStyle w:val="a9"/>
        <w:numPr>
          <w:ilvl w:val="0"/>
          <w:numId w:val="9"/>
        </w:numPr>
        <w:ind w:firstLineChars="0"/>
        <w:jc w:val="both"/>
      </w:pPr>
      <w:r w:rsidRPr="000D2FF6">
        <w:rPr>
          <w:rFonts w:hint="eastAsia"/>
          <w:b/>
          <w:bCs/>
        </w:rPr>
        <w:t>启用</w:t>
      </w:r>
      <w:r w:rsidR="00D054CD" w:rsidRPr="000D2FF6">
        <w:rPr>
          <w:rFonts w:hint="eastAsia"/>
          <w:b/>
          <w:bCs/>
        </w:rPr>
        <w:t>场景预加载（</w:t>
      </w:r>
      <w:proofErr w:type="spellStart"/>
      <w:r w:rsidR="00D054CD" w:rsidRPr="000D2FF6">
        <w:rPr>
          <w:rFonts w:hint="eastAsia"/>
          <w:b/>
          <w:bCs/>
        </w:rPr>
        <w:t>preloadScene</w:t>
      </w:r>
      <w:proofErr w:type="spellEnd"/>
      <w:r w:rsidR="00D054CD" w:rsidRPr="000D2FF6">
        <w:rPr>
          <w:rFonts w:hint="eastAsia"/>
          <w:b/>
          <w:bCs/>
        </w:rPr>
        <w:t>）</w:t>
      </w:r>
      <w:r w:rsidR="000472C9" w:rsidRPr="000D2FF6">
        <w:rPr>
          <w:rFonts w:hint="eastAsia"/>
          <w:b/>
          <w:bCs/>
        </w:rPr>
        <w:t>：</w:t>
      </w:r>
      <w:r w:rsidR="000472C9">
        <w:rPr>
          <w:rFonts w:hint="eastAsia"/>
        </w:rPr>
        <w:t>预先加载</w:t>
      </w:r>
      <w:r w:rsidR="00BC5AD2">
        <w:rPr>
          <w:rFonts w:hint="eastAsia"/>
        </w:rPr>
        <w:t>特定的场景，</w:t>
      </w:r>
      <w:r w:rsidR="00D054CD">
        <w:rPr>
          <w:rFonts w:hint="eastAsia"/>
        </w:rPr>
        <w:t>加快实际</w:t>
      </w:r>
      <w:r w:rsidR="00235266">
        <w:rPr>
          <w:rFonts w:hint="eastAsia"/>
        </w:rPr>
        <w:t>场景切换</w:t>
      </w:r>
      <w:r w:rsidR="00D054CD">
        <w:rPr>
          <w:rFonts w:hint="eastAsia"/>
        </w:rPr>
        <w:t>时的速度；</w:t>
      </w:r>
    </w:p>
    <w:p w14:paraId="0D22C1BD" w14:textId="77777777" w:rsidR="00D054CD" w:rsidRPr="00EF65A8" w:rsidRDefault="00AD403F" w:rsidP="00D054CD">
      <w:pPr>
        <w:pStyle w:val="a9"/>
        <w:numPr>
          <w:ilvl w:val="0"/>
          <w:numId w:val="9"/>
        </w:numPr>
        <w:ind w:firstLineChars="0"/>
        <w:jc w:val="both"/>
      </w:pPr>
      <w:r w:rsidRPr="000D2FF6">
        <w:rPr>
          <w:rFonts w:hint="eastAsia"/>
          <w:b/>
          <w:bCs/>
        </w:rPr>
        <w:t>启用</w:t>
      </w:r>
      <w:r w:rsidR="00D054CD" w:rsidRPr="000D2FF6">
        <w:rPr>
          <w:rFonts w:hint="eastAsia"/>
          <w:b/>
          <w:bCs/>
        </w:rPr>
        <w:t>对象池（</w:t>
      </w:r>
      <w:proofErr w:type="spellStart"/>
      <w:r w:rsidR="00D054CD" w:rsidRPr="000D2FF6">
        <w:rPr>
          <w:b/>
          <w:bCs/>
        </w:rPr>
        <w:t>N</w:t>
      </w:r>
      <w:r w:rsidR="00D054CD" w:rsidRPr="000D2FF6">
        <w:rPr>
          <w:rFonts w:hint="eastAsia"/>
          <w:b/>
          <w:bCs/>
        </w:rPr>
        <w:t>ode</w:t>
      </w:r>
      <w:r w:rsidR="00D054CD" w:rsidRPr="000D2FF6">
        <w:rPr>
          <w:b/>
          <w:bCs/>
        </w:rPr>
        <w:t>P</w:t>
      </w:r>
      <w:r w:rsidR="00D054CD" w:rsidRPr="000D2FF6">
        <w:rPr>
          <w:rFonts w:hint="eastAsia"/>
          <w:b/>
          <w:bCs/>
        </w:rPr>
        <w:t>ool</w:t>
      </w:r>
      <w:proofErr w:type="spellEnd"/>
      <w:r w:rsidR="00D054CD" w:rsidRPr="000D2FF6">
        <w:rPr>
          <w:rFonts w:hint="eastAsia"/>
          <w:b/>
          <w:bCs/>
        </w:rPr>
        <w:t>）：</w:t>
      </w:r>
      <w:r w:rsidR="00D054CD">
        <w:rPr>
          <w:rFonts w:hint="eastAsia"/>
        </w:rPr>
        <w:t>整个游戏中，只有轨道块是会不断产生的，且屏幕之外的轨道块可以回收，故轨道块的数量有一个</w:t>
      </w:r>
      <w:r w:rsidR="00D054CD" w:rsidRPr="00537B44">
        <w:rPr>
          <w:rFonts w:ascii="Segoe UI Emoji" w:hAnsi="Segoe UI Emoji" w:cs="Segoe UI Emoji" w:hint="eastAsia"/>
        </w:rPr>
        <w:t>上限。因此，轨道完全可以</w:t>
      </w:r>
      <w:r w:rsidR="00D054CD">
        <w:rPr>
          <w:rFonts w:ascii="Segoe UI Emoji" w:hAnsi="Segoe UI Emoji" w:cs="Segoe UI Emoji" w:hint="eastAsia"/>
        </w:rPr>
        <w:t>制作</w:t>
      </w:r>
      <w:r w:rsidR="00D054CD" w:rsidRPr="00537B44">
        <w:rPr>
          <w:rFonts w:ascii="Segoe UI Emoji" w:hAnsi="Segoe UI Emoji" w:cs="Segoe UI Emoji" w:hint="eastAsia"/>
        </w:rPr>
        <w:t>为预制资源（</w:t>
      </w:r>
      <w:r w:rsidR="00D054CD" w:rsidRPr="00537B44">
        <w:rPr>
          <w:rFonts w:ascii="Segoe UI Emoji" w:hAnsi="Segoe UI Emoji" w:cs="Segoe UI Emoji" w:hint="eastAsia"/>
        </w:rPr>
        <w:t>prefab</w:t>
      </w:r>
      <w:r w:rsidR="00D054CD" w:rsidRPr="00537B44">
        <w:rPr>
          <w:rFonts w:ascii="Segoe UI Emoji" w:hAnsi="Segoe UI Emoji" w:cs="Segoe UI Emoji" w:hint="eastAsia"/>
        </w:rPr>
        <w:t>），使用对象池管理。节点的频繁创建与销毁非常耗费性能，使用对象池可以起到不错的优化。</w:t>
      </w:r>
    </w:p>
    <w:p w14:paraId="096F26D0" w14:textId="77777777" w:rsidR="001E1B14" w:rsidRDefault="001E1B14" w:rsidP="00825989"/>
    <w:p w14:paraId="0830A10E" w14:textId="77777777" w:rsidR="00DB2305" w:rsidRDefault="00C45FC3" w:rsidP="00915930">
      <w:pPr>
        <w:pStyle w:val="ad"/>
      </w:pPr>
      <w:bookmarkStart w:id="46" w:name="_Toc14893195"/>
      <w:bookmarkStart w:id="47" w:name="_Toc14893453"/>
      <w:bookmarkStart w:id="48" w:name="_Toc15046475"/>
      <w:r w:rsidRPr="00C45FC3">
        <w:rPr>
          <w:rFonts w:hint="eastAsia"/>
        </w:rPr>
        <w:t>ⅲ</w:t>
      </w:r>
      <w:r>
        <w:rPr>
          <w:rFonts w:hint="eastAsia"/>
        </w:rPr>
        <w:t>.</w:t>
      </w:r>
      <w:r w:rsidR="00915930">
        <w:t xml:space="preserve"> </w:t>
      </w:r>
      <w:r w:rsidR="001230B5">
        <w:rPr>
          <w:rFonts w:hint="eastAsia"/>
        </w:rPr>
        <w:t>代码</w:t>
      </w:r>
      <w:r w:rsidR="00915930">
        <w:rPr>
          <w:rFonts w:hint="eastAsia"/>
        </w:rPr>
        <w:t>版本控制</w:t>
      </w:r>
      <w:bookmarkEnd w:id="46"/>
      <w:bookmarkEnd w:id="47"/>
      <w:bookmarkEnd w:id="48"/>
    </w:p>
    <w:p w14:paraId="4C9F3EFF" w14:textId="77777777" w:rsidR="00503CE3" w:rsidRDefault="003F3854" w:rsidP="00C61F17">
      <w:r>
        <w:tab/>
      </w:r>
      <w:r w:rsidR="00740D85">
        <w:rPr>
          <w:rFonts w:hint="eastAsia"/>
        </w:rPr>
        <w:t>在代码的版本控制方面，</w:t>
      </w:r>
      <w:r w:rsidR="002F355F">
        <w:rPr>
          <w:rFonts w:hint="eastAsia"/>
        </w:rPr>
        <w:t>我们</w:t>
      </w:r>
      <w:r w:rsidR="00C37691">
        <w:rPr>
          <w:rFonts w:hint="eastAsia"/>
        </w:rPr>
        <w:t>综合</w:t>
      </w:r>
      <w:r w:rsidR="00E21737">
        <w:rPr>
          <w:rFonts w:hint="eastAsia"/>
        </w:rPr>
        <w:t>利</w:t>
      </w:r>
      <w:r w:rsidR="00E21737" w:rsidRPr="00D62BF4">
        <w:rPr>
          <w:rFonts w:ascii="微软雅黑" w:hAnsi="微软雅黑" w:hint="eastAsia"/>
        </w:rPr>
        <w:t>用</w:t>
      </w:r>
      <w:r w:rsidR="00836AAC" w:rsidRPr="00D62BF4">
        <w:rPr>
          <w:rFonts w:ascii="微软雅黑" w:hAnsi="微软雅黑"/>
          <w:b/>
          <w:bCs/>
        </w:rPr>
        <w:t>SourceTree</w:t>
      </w:r>
      <w:r w:rsidR="002E6F6E" w:rsidRPr="00D62BF4">
        <w:rPr>
          <w:rFonts w:ascii="微软雅黑" w:hAnsi="微软雅黑" w:hint="eastAsia"/>
        </w:rPr>
        <w:t>与</w:t>
      </w:r>
      <w:r w:rsidR="00836AAC" w:rsidRPr="00D62BF4">
        <w:rPr>
          <w:rFonts w:ascii="微软雅黑" w:hAnsi="微软雅黑"/>
          <w:b/>
          <w:bCs/>
        </w:rPr>
        <w:t>GitHub</w:t>
      </w:r>
      <w:r w:rsidR="002E6F6E" w:rsidRPr="00D62BF4">
        <w:rPr>
          <w:rFonts w:ascii="微软雅黑" w:hAnsi="微软雅黑" w:hint="eastAsia"/>
        </w:rPr>
        <w:t>作为</w:t>
      </w:r>
      <w:r w:rsidR="00D301E7" w:rsidRPr="00D62BF4">
        <w:rPr>
          <w:rFonts w:ascii="微软雅黑" w:hAnsi="微软雅黑" w:hint="eastAsia"/>
        </w:rPr>
        <w:t>版</w:t>
      </w:r>
      <w:r w:rsidR="00D301E7">
        <w:rPr>
          <w:rFonts w:hint="eastAsia"/>
        </w:rPr>
        <w:t>本控制工具</w:t>
      </w:r>
      <w:r w:rsidR="004601BB">
        <w:rPr>
          <w:rFonts w:hint="eastAsia"/>
        </w:rPr>
        <w:t>，</w:t>
      </w:r>
      <w:r w:rsidR="001E5602">
        <w:rPr>
          <w:rFonts w:hint="eastAsia"/>
        </w:rPr>
        <w:t>确保了项目版本迭代的稳定性</w:t>
      </w:r>
      <w:r w:rsidR="00DE7B4C">
        <w:rPr>
          <w:rFonts w:hint="eastAsia"/>
        </w:rPr>
        <w:t>与</w:t>
      </w:r>
      <w:r w:rsidR="00B17599">
        <w:rPr>
          <w:rFonts w:hint="eastAsia"/>
        </w:rPr>
        <w:t>团队合作的高效性。</w:t>
      </w:r>
    </w:p>
    <w:p w14:paraId="14409D39" w14:textId="77777777" w:rsidR="001A1421" w:rsidRDefault="001A1421" w:rsidP="00C61F17">
      <w:r>
        <w:tab/>
      </w:r>
      <w:r w:rsidR="00CB28DA">
        <w:rPr>
          <w:rFonts w:hint="eastAsia"/>
        </w:rPr>
        <w:t>项</w:t>
      </w:r>
      <w:r w:rsidR="00CB28DA" w:rsidRPr="00D62BF4">
        <w:rPr>
          <w:rFonts w:ascii="微软雅黑" w:hAnsi="微软雅黑" w:hint="eastAsia"/>
        </w:rPr>
        <w:t>目</w:t>
      </w:r>
      <w:r w:rsidR="00D634BC" w:rsidRPr="00D62BF4">
        <w:rPr>
          <w:rFonts w:ascii="微软雅黑" w:hAnsi="微软雅黑" w:hint="eastAsia"/>
        </w:rPr>
        <w:t>的</w:t>
      </w:r>
      <w:r w:rsidR="00802E6D" w:rsidRPr="001F765E">
        <w:rPr>
          <w:rFonts w:ascii="微软雅黑" w:hAnsi="微软雅黑"/>
          <w:b/>
          <w:bCs/>
        </w:rPr>
        <w:t>GitHub</w:t>
      </w:r>
      <w:r w:rsidR="00797508" w:rsidRPr="00D62BF4">
        <w:rPr>
          <w:rFonts w:ascii="微软雅黑" w:hAnsi="微软雅黑" w:hint="eastAsia"/>
        </w:rPr>
        <w:t>地</w:t>
      </w:r>
      <w:r w:rsidR="00797508">
        <w:rPr>
          <w:rFonts w:hint="eastAsia"/>
        </w:rPr>
        <w:t>址</w:t>
      </w:r>
      <w:r w:rsidR="008B0FA3">
        <w:rPr>
          <w:rFonts w:hint="eastAsia"/>
        </w:rPr>
        <w:t>请参见前文</w:t>
      </w:r>
      <w:r w:rsidR="00062653" w:rsidRPr="006A7EDC">
        <w:rPr>
          <w:rFonts w:hint="eastAsia"/>
          <w:b/>
          <w:bCs/>
        </w:rPr>
        <w:t>「基本信息」</w:t>
      </w:r>
      <w:r w:rsidR="00062653">
        <w:rPr>
          <w:rFonts w:hint="eastAsia"/>
        </w:rPr>
        <w:t>部分</w:t>
      </w:r>
      <w:r w:rsidR="00A01C5B">
        <w:rPr>
          <w:rFonts w:hint="eastAsia"/>
        </w:rPr>
        <w:t>。</w:t>
      </w:r>
    </w:p>
    <w:p w14:paraId="0DDC4C5B" w14:textId="77777777" w:rsidR="00DF2DC6" w:rsidRDefault="00DF2DC6" w:rsidP="00C61F17"/>
    <w:p w14:paraId="5769FED2" w14:textId="77777777" w:rsidR="00915930" w:rsidRDefault="00C851E9" w:rsidP="005F2D5E">
      <w:pPr>
        <w:pStyle w:val="ad"/>
      </w:pPr>
      <w:bookmarkStart w:id="49" w:name="_Toc14893196"/>
      <w:bookmarkStart w:id="50" w:name="_Toc14893454"/>
      <w:bookmarkStart w:id="51" w:name="_Toc15046476"/>
      <w:r w:rsidRPr="00C851E9">
        <w:rPr>
          <w:rFonts w:hint="eastAsia"/>
        </w:rPr>
        <w:t>ⅳ</w:t>
      </w:r>
      <w:r>
        <w:rPr>
          <w:rFonts w:hint="eastAsia"/>
        </w:rPr>
        <w:t>.</w:t>
      </w:r>
      <w:r>
        <w:t xml:space="preserve"> </w:t>
      </w:r>
      <w:r w:rsidR="0004311E">
        <w:rPr>
          <w:rFonts w:hint="eastAsia"/>
        </w:rPr>
        <w:t>代码</w:t>
      </w:r>
      <w:r w:rsidR="00CF2983">
        <w:rPr>
          <w:rFonts w:hint="eastAsia"/>
        </w:rPr>
        <w:t>风格</w:t>
      </w:r>
      <w:r w:rsidR="0004311E">
        <w:rPr>
          <w:rFonts w:hint="eastAsia"/>
        </w:rPr>
        <w:t>控制</w:t>
      </w:r>
      <w:bookmarkEnd w:id="49"/>
      <w:bookmarkEnd w:id="50"/>
      <w:bookmarkEnd w:id="51"/>
    </w:p>
    <w:p w14:paraId="1861AE3C" w14:textId="77777777" w:rsidR="00902D5C" w:rsidRPr="00902D5C" w:rsidRDefault="00902D5C" w:rsidP="00902D5C">
      <w:r>
        <w:tab/>
      </w:r>
      <w:r w:rsidR="004338C2">
        <w:rPr>
          <w:rFonts w:hint="eastAsia"/>
        </w:rPr>
        <w:t>为确保</w:t>
      </w:r>
      <w:r w:rsidR="000D04CC">
        <w:rPr>
          <w:rFonts w:hint="eastAsia"/>
        </w:rPr>
        <w:t>项目</w:t>
      </w:r>
      <w:r w:rsidR="00031B25">
        <w:rPr>
          <w:rFonts w:hint="eastAsia"/>
        </w:rPr>
        <w:t>代码的</w:t>
      </w:r>
      <w:r w:rsidR="00005938">
        <w:rPr>
          <w:rFonts w:hint="eastAsia"/>
        </w:rPr>
        <w:t>规范性</w:t>
      </w:r>
      <w:r w:rsidR="00216C3A">
        <w:rPr>
          <w:rFonts w:hint="eastAsia"/>
        </w:rPr>
        <w:t>、一致性</w:t>
      </w:r>
      <w:r w:rsidR="00DD3C48">
        <w:rPr>
          <w:rFonts w:hint="eastAsia"/>
        </w:rPr>
        <w:t>与可读性</w:t>
      </w:r>
      <w:r w:rsidR="008D72F4">
        <w:rPr>
          <w:rFonts w:hint="eastAsia"/>
        </w:rPr>
        <w:t>，</w:t>
      </w:r>
      <w:r w:rsidR="00A86386">
        <w:rPr>
          <w:rFonts w:hint="eastAsia"/>
        </w:rPr>
        <w:t>我们</w:t>
      </w:r>
      <w:r w:rsidR="00C00FA0">
        <w:rPr>
          <w:rFonts w:hint="eastAsia"/>
        </w:rPr>
        <w:t>利用</w:t>
      </w:r>
      <w:r w:rsidR="00C00FA0" w:rsidRPr="006D21DF">
        <w:rPr>
          <w:rFonts w:ascii="微软雅黑" w:hAnsi="微软雅黑" w:hint="eastAsia"/>
        </w:rPr>
        <w:t>了</w:t>
      </w:r>
      <w:proofErr w:type="spellStart"/>
      <w:r w:rsidR="00C00FA0" w:rsidRPr="00C748D1">
        <w:rPr>
          <w:rFonts w:ascii="微软雅黑" w:hAnsi="微软雅黑"/>
          <w:b/>
          <w:bCs/>
        </w:rPr>
        <w:t>ESLint</w:t>
      </w:r>
      <w:proofErr w:type="spellEnd"/>
      <w:r w:rsidR="00C00FA0" w:rsidRPr="006D21DF">
        <w:rPr>
          <w:rFonts w:ascii="微软雅黑" w:hAnsi="微软雅黑"/>
        </w:rPr>
        <w:t>工</w:t>
      </w:r>
      <w:r w:rsidR="00C00FA0" w:rsidRPr="00C00FA0">
        <w:t>具</w:t>
      </w:r>
      <w:r w:rsidR="002106E1">
        <w:rPr>
          <w:rFonts w:hint="eastAsia"/>
        </w:rPr>
        <w:t>进行了代码风格控制</w:t>
      </w:r>
      <w:r w:rsidR="00012264">
        <w:rPr>
          <w:rFonts w:hint="eastAsia"/>
        </w:rPr>
        <w:t>与错误检查。</w:t>
      </w:r>
    </w:p>
    <w:p w14:paraId="7665F582" w14:textId="77777777" w:rsidR="00DB2305" w:rsidRDefault="00DC0977" w:rsidP="00C61F17">
      <w:r>
        <w:tab/>
      </w:r>
      <w:r>
        <w:rPr>
          <w:rFonts w:hint="eastAsia"/>
        </w:rPr>
        <w:t>其中，</w:t>
      </w:r>
      <w:proofErr w:type="spellStart"/>
      <w:r w:rsidR="00802E6D" w:rsidRPr="00C748D1">
        <w:rPr>
          <w:rFonts w:ascii="微软雅黑" w:hAnsi="微软雅黑"/>
          <w:b/>
          <w:bCs/>
        </w:rPr>
        <w:t>ESLint</w:t>
      </w:r>
      <w:proofErr w:type="spellEnd"/>
      <w:r w:rsidR="00450FF6">
        <w:rPr>
          <w:rFonts w:ascii="微软雅黑" w:hAnsi="微软雅黑" w:hint="eastAsia"/>
        </w:rPr>
        <w:t>工具的</w:t>
      </w:r>
      <w:r w:rsidRPr="00E52EAE">
        <w:t>配置如下：</w:t>
      </w:r>
    </w:p>
    <w:p w14:paraId="40886188" w14:textId="77777777" w:rsidR="00396ACC" w:rsidRPr="00396ACC" w:rsidRDefault="00396ACC" w:rsidP="00C61F17"/>
    <w:p w14:paraId="4B12680F" w14:textId="77777777" w:rsidR="004F0931" w:rsidRPr="004F0931" w:rsidRDefault="004F0931" w:rsidP="004F0931">
      <w:pPr>
        <w:pStyle w:val="alt"/>
        <w:numPr>
          <w:ilvl w:val="0"/>
          <w:numId w:val="8"/>
        </w:numPr>
        <w:pBdr>
          <w:left w:val="single" w:sz="18" w:space="8" w:color="6CE26C"/>
        </w:pBdr>
        <w:shd w:val="clear" w:color="auto" w:fill="FFFFFF"/>
        <w:spacing w:before="0" w:beforeAutospacing="0" w:after="0" w:afterAutospacing="0" w:line="210" w:lineRule="atLeast"/>
        <w:ind w:left="675"/>
        <w:rPr>
          <w:rFonts w:ascii="&amp;quot" w:hAnsi="&amp;quot" w:hint="eastAsia"/>
          <w:color w:val="5C5C5C"/>
          <w:sz w:val="18"/>
          <w:szCs w:val="18"/>
        </w:rPr>
      </w:pPr>
      <w:r>
        <w:tab/>
      </w:r>
      <w:proofErr w:type="spellStart"/>
      <w:proofErr w:type="gramStart"/>
      <w:r w:rsidRPr="004F0931">
        <w:rPr>
          <w:rFonts w:ascii="&amp;quot" w:hAnsi="&amp;quot"/>
          <w:color w:val="000000"/>
          <w:sz w:val="18"/>
          <w:szCs w:val="18"/>
          <w:bdr w:val="none" w:sz="0" w:space="0" w:color="auto" w:frame="1"/>
          <w:shd w:val="clear" w:color="auto" w:fill="FFFFFF"/>
        </w:rPr>
        <w:t>module.exports</w:t>
      </w:r>
      <w:proofErr w:type="spellEnd"/>
      <w:proofErr w:type="gramEnd"/>
      <w:r w:rsidRPr="004F0931">
        <w:rPr>
          <w:rFonts w:ascii="&amp;quot" w:hAnsi="&amp;quot"/>
          <w:color w:val="000000"/>
          <w:sz w:val="18"/>
          <w:szCs w:val="18"/>
          <w:bdr w:val="none" w:sz="0" w:space="0" w:color="auto" w:frame="1"/>
          <w:shd w:val="clear" w:color="auto" w:fill="FFFFFF"/>
        </w:rPr>
        <w:t> = {  </w:t>
      </w:r>
    </w:p>
    <w:p w14:paraId="1C2EF67F" w14:textId="77777777" w:rsidR="004F0931" w:rsidRPr="004F0931" w:rsidRDefault="004F0931" w:rsidP="004F0931">
      <w:pPr>
        <w:widowControl/>
        <w:numPr>
          <w:ilvl w:val="0"/>
          <w:numId w:val="8"/>
        </w:numPr>
        <w:pBdr>
          <w:left w:val="single" w:sz="18" w:space="8" w:color="6CE26C"/>
        </w:pBdr>
        <w:shd w:val="clear" w:color="auto" w:fill="F8F8F8"/>
        <w:spacing w:line="210" w:lineRule="atLeast"/>
        <w:ind w:left="675"/>
        <w:rPr>
          <w:rFonts w:ascii="&amp;quot" w:eastAsia="宋体" w:hAnsi="&amp;quot" w:cs="宋体" w:hint="eastAsia"/>
          <w:color w:val="5C5C5C"/>
          <w:kern w:val="0"/>
          <w:sz w:val="18"/>
          <w:szCs w:val="18"/>
        </w:rPr>
      </w:pPr>
      <w:r w:rsidRPr="004F0931">
        <w:rPr>
          <w:rFonts w:ascii="&amp;quot" w:eastAsia="宋体" w:hAnsi="&amp;quot" w:cs="宋体"/>
          <w:color w:val="000000"/>
          <w:kern w:val="0"/>
          <w:sz w:val="18"/>
          <w:szCs w:val="18"/>
          <w:bdr w:val="none" w:sz="0" w:space="0" w:color="auto" w:frame="1"/>
          <w:shd w:val="clear" w:color="auto" w:fill="F8F8F8"/>
        </w:rPr>
        <w:t>  </w:t>
      </w:r>
      <w:r w:rsidRPr="004F0931">
        <w:rPr>
          <w:rFonts w:ascii="&amp;quot" w:eastAsia="宋体" w:hAnsi="&amp;quot" w:cs="宋体"/>
          <w:color w:val="0000FF"/>
          <w:kern w:val="0"/>
          <w:sz w:val="18"/>
          <w:szCs w:val="18"/>
          <w:bdr w:val="none" w:sz="0" w:space="0" w:color="auto" w:frame="1"/>
          <w:shd w:val="clear" w:color="auto" w:fill="F8F8F8"/>
        </w:rPr>
        <w:t>"env"</w:t>
      </w:r>
      <w:r w:rsidRPr="004F0931">
        <w:rPr>
          <w:rFonts w:ascii="&amp;quot" w:eastAsia="宋体" w:hAnsi="&amp;quot" w:cs="宋体"/>
          <w:color w:val="000000"/>
          <w:kern w:val="0"/>
          <w:sz w:val="18"/>
          <w:szCs w:val="18"/>
          <w:bdr w:val="none" w:sz="0" w:space="0" w:color="auto" w:frame="1"/>
          <w:shd w:val="clear" w:color="auto" w:fill="F8F8F8"/>
        </w:rPr>
        <w:t>: {  </w:t>
      </w:r>
    </w:p>
    <w:p w14:paraId="50B320F4" w14:textId="77777777" w:rsidR="004F0931" w:rsidRPr="004F0931" w:rsidRDefault="004F0931" w:rsidP="004F0931">
      <w:pPr>
        <w:widowControl/>
        <w:numPr>
          <w:ilvl w:val="0"/>
          <w:numId w:val="8"/>
        </w:numPr>
        <w:pBdr>
          <w:left w:val="single" w:sz="18" w:space="8" w:color="6CE26C"/>
        </w:pBdr>
        <w:shd w:val="clear" w:color="auto" w:fill="FFFFFF"/>
        <w:spacing w:line="210" w:lineRule="atLeast"/>
        <w:ind w:left="675"/>
        <w:rPr>
          <w:rFonts w:ascii="&amp;quot" w:eastAsia="宋体" w:hAnsi="&amp;quot" w:cs="宋体" w:hint="eastAsia"/>
          <w:color w:val="5C5C5C"/>
          <w:kern w:val="0"/>
          <w:sz w:val="18"/>
          <w:szCs w:val="18"/>
        </w:rPr>
      </w:pPr>
      <w:r w:rsidRPr="004F0931">
        <w:rPr>
          <w:rFonts w:ascii="&amp;quot" w:eastAsia="宋体" w:hAnsi="&amp;quot" w:cs="宋体"/>
          <w:color w:val="000000"/>
          <w:kern w:val="0"/>
          <w:sz w:val="18"/>
          <w:szCs w:val="18"/>
          <w:bdr w:val="none" w:sz="0" w:space="0" w:color="auto" w:frame="1"/>
          <w:shd w:val="clear" w:color="auto" w:fill="FFFFFF"/>
        </w:rPr>
        <w:t>    </w:t>
      </w:r>
      <w:r w:rsidRPr="004F0931">
        <w:rPr>
          <w:rFonts w:ascii="&amp;quot" w:eastAsia="宋体" w:hAnsi="&amp;quot" w:cs="宋体"/>
          <w:color w:val="0000FF"/>
          <w:kern w:val="0"/>
          <w:sz w:val="18"/>
          <w:szCs w:val="18"/>
          <w:bdr w:val="none" w:sz="0" w:space="0" w:color="auto" w:frame="1"/>
          <w:shd w:val="clear" w:color="auto" w:fill="FFFFFF"/>
        </w:rPr>
        <w:t>"browser"</w:t>
      </w:r>
      <w:r w:rsidRPr="004F0931">
        <w:rPr>
          <w:rFonts w:ascii="&amp;quot" w:eastAsia="宋体" w:hAnsi="&amp;quot" w:cs="宋体"/>
          <w:color w:val="000000"/>
          <w:kern w:val="0"/>
          <w:sz w:val="18"/>
          <w:szCs w:val="18"/>
          <w:bdr w:val="none" w:sz="0" w:space="0" w:color="auto" w:frame="1"/>
          <w:shd w:val="clear" w:color="auto" w:fill="FFFFFF"/>
        </w:rPr>
        <w:t>: </w:t>
      </w:r>
      <w:r w:rsidRPr="004F0931">
        <w:rPr>
          <w:rFonts w:ascii="&amp;quot" w:eastAsia="宋体" w:hAnsi="&amp;quot" w:cs="宋体"/>
          <w:b/>
          <w:bCs/>
          <w:color w:val="006699"/>
          <w:kern w:val="0"/>
          <w:sz w:val="18"/>
          <w:szCs w:val="18"/>
          <w:bdr w:val="none" w:sz="0" w:space="0" w:color="auto" w:frame="1"/>
          <w:shd w:val="clear" w:color="auto" w:fill="FFFFFF"/>
        </w:rPr>
        <w:t>true</w:t>
      </w:r>
      <w:r w:rsidRPr="004F0931">
        <w:rPr>
          <w:rFonts w:ascii="&amp;quot" w:eastAsia="宋体" w:hAnsi="&amp;quot" w:cs="宋体"/>
          <w:color w:val="000000"/>
          <w:kern w:val="0"/>
          <w:sz w:val="18"/>
          <w:szCs w:val="18"/>
          <w:bdr w:val="none" w:sz="0" w:space="0" w:color="auto" w:frame="1"/>
          <w:shd w:val="clear" w:color="auto" w:fill="FFFFFF"/>
        </w:rPr>
        <w:t>,  </w:t>
      </w:r>
    </w:p>
    <w:p w14:paraId="03042109" w14:textId="77777777" w:rsidR="004F0931" w:rsidRPr="004F0931" w:rsidRDefault="004F0931" w:rsidP="004F0931">
      <w:pPr>
        <w:widowControl/>
        <w:numPr>
          <w:ilvl w:val="0"/>
          <w:numId w:val="8"/>
        </w:numPr>
        <w:pBdr>
          <w:left w:val="single" w:sz="18" w:space="8" w:color="6CE26C"/>
        </w:pBdr>
        <w:shd w:val="clear" w:color="auto" w:fill="F8F8F8"/>
        <w:spacing w:line="210" w:lineRule="atLeast"/>
        <w:ind w:left="675"/>
        <w:rPr>
          <w:rFonts w:ascii="&amp;quot" w:eastAsia="宋体" w:hAnsi="&amp;quot" w:cs="宋体" w:hint="eastAsia"/>
          <w:color w:val="5C5C5C"/>
          <w:kern w:val="0"/>
          <w:sz w:val="18"/>
          <w:szCs w:val="18"/>
        </w:rPr>
      </w:pPr>
      <w:r w:rsidRPr="004F0931">
        <w:rPr>
          <w:rFonts w:ascii="&amp;quot" w:eastAsia="宋体" w:hAnsi="&amp;quot" w:cs="宋体"/>
          <w:color w:val="000000"/>
          <w:kern w:val="0"/>
          <w:sz w:val="18"/>
          <w:szCs w:val="18"/>
          <w:bdr w:val="none" w:sz="0" w:space="0" w:color="auto" w:frame="1"/>
          <w:shd w:val="clear" w:color="auto" w:fill="F8F8F8"/>
        </w:rPr>
        <w:t>    </w:t>
      </w:r>
      <w:r w:rsidRPr="004F0931">
        <w:rPr>
          <w:rFonts w:ascii="&amp;quot" w:eastAsia="宋体" w:hAnsi="&amp;quot" w:cs="宋体"/>
          <w:color w:val="0000FF"/>
          <w:kern w:val="0"/>
          <w:sz w:val="18"/>
          <w:szCs w:val="18"/>
          <w:bdr w:val="none" w:sz="0" w:space="0" w:color="auto" w:frame="1"/>
          <w:shd w:val="clear" w:color="auto" w:fill="F8F8F8"/>
        </w:rPr>
        <w:t>"es6"</w:t>
      </w:r>
      <w:r w:rsidRPr="004F0931">
        <w:rPr>
          <w:rFonts w:ascii="&amp;quot" w:eastAsia="宋体" w:hAnsi="&amp;quot" w:cs="宋体"/>
          <w:color w:val="000000"/>
          <w:kern w:val="0"/>
          <w:sz w:val="18"/>
          <w:szCs w:val="18"/>
          <w:bdr w:val="none" w:sz="0" w:space="0" w:color="auto" w:frame="1"/>
          <w:shd w:val="clear" w:color="auto" w:fill="F8F8F8"/>
        </w:rPr>
        <w:t>: </w:t>
      </w:r>
      <w:r w:rsidRPr="004F0931">
        <w:rPr>
          <w:rFonts w:ascii="&amp;quot" w:eastAsia="宋体" w:hAnsi="&amp;quot" w:cs="宋体"/>
          <w:b/>
          <w:bCs/>
          <w:color w:val="006699"/>
          <w:kern w:val="0"/>
          <w:sz w:val="18"/>
          <w:szCs w:val="18"/>
          <w:bdr w:val="none" w:sz="0" w:space="0" w:color="auto" w:frame="1"/>
          <w:shd w:val="clear" w:color="auto" w:fill="F8F8F8"/>
        </w:rPr>
        <w:t>true</w:t>
      </w:r>
      <w:r w:rsidRPr="004F0931">
        <w:rPr>
          <w:rFonts w:ascii="&amp;quot" w:eastAsia="宋体" w:hAnsi="&amp;quot" w:cs="宋体"/>
          <w:color w:val="000000"/>
          <w:kern w:val="0"/>
          <w:sz w:val="18"/>
          <w:szCs w:val="18"/>
          <w:bdr w:val="none" w:sz="0" w:space="0" w:color="auto" w:frame="1"/>
          <w:shd w:val="clear" w:color="auto" w:fill="F8F8F8"/>
        </w:rPr>
        <w:t>,  </w:t>
      </w:r>
    </w:p>
    <w:p w14:paraId="50741B6D" w14:textId="77777777" w:rsidR="004F0931" w:rsidRPr="004F0931" w:rsidRDefault="004F0931" w:rsidP="004F0931">
      <w:pPr>
        <w:widowControl/>
        <w:numPr>
          <w:ilvl w:val="0"/>
          <w:numId w:val="8"/>
        </w:numPr>
        <w:pBdr>
          <w:left w:val="single" w:sz="18" w:space="8" w:color="6CE26C"/>
        </w:pBdr>
        <w:shd w:val="clear" w:color="auto" w:fill="FFFFFF"/>
        <w:spacing w:line="210" w:lineRule="atLeast"/>
        <w:ind w:left="675"/>
        <w:rPr>
          <w:rFonts w:ascii="&amp;quot" w:eastAsia="宋体" w:hAnsi="&amp;quot" w:cs="宋体" w:hint="eastAsia"/>
          <w:color w:val="5C5C5C"/>
          <w:kern w:val="0"/>
          <w:sz w:val="18"/>
          <w:szCs w:val="18"/>
        </w:rPr>
      </w:pPr>
      <w:r w:rsidRPr="004F0931">
        <w:rPr>
          <w:rFonts w:ascii="&amp;quot" w:eastAsia="宋体" w:hAnsi="&amp;quot" w:cs="宋体"/>
          <w:color w:val="000000"/>
          <w:kern w:val="0"/>
          <w:sz w:val="18"/>
          <w:szCs w:val="18"/>
          <w:bdr w:val="none" w:sz="0" w:space="0" w:color="auto" w:frame="1"/>
          <w:shd w:val="clear" w:color="auto" w:fill="FFFFFF"/>
        </w:rPr>
        <w:t>    </w:t>
      </w:r>
      <w:r w:rsidRPr="004F0931">
        <w:rPr>
          <w:rFonts w:ascii="&amp;quot" w:eastAsia="宋体" w:hAnsi="&amp;quot" w:cs="宋体"/>
          <w:color w:val="0000FF"/>
          <w:kern w:val="0"/>
          <w:sz w:val="18"/>
          <w:szCs w:val="18"/>
          <w:bdr w:val="none" w:sz="0" w:space="0" w:color="auto" w:frame="1"/>
          <w:shd w:val="clear" w:color="auto" w:fill="FFFFFF"/>
        </w:rPr>
        <w:t>"node"</w:t>
      </w:r>
      <w:r w:rsidRPr="004F0931">
        <w:rPr>
          <w:rFonts w:ascii="&amp;quot" w:eastAsia="宋体" w:hAnsi="&amp;quot" w:cs="宋体"/>
          <w:color w:val="000000"/>
          <w:kern w:val="0"/>
          <w:sz w:val="18"/>
          <w:szCs w:val="18"/>
          <w:bdr w:val="none" w:sz="0" w:space="0" w:color="auto" w:frame="1"/>
          <w:shd w:val="clear" w:color="auto" w:fill="FFFFFF"/>
        </w:rPr>
        <w:t>: </w:t>
      </w:r>
      <w:r w:rsidRPr="004F0931">
        <w:rPr>
          <w:rFonts w:ascii="&amp;quot" w:eastAsia="宋体" w:hAnsi="&amp;quot" w:cs="宋体"/>
          <w:b/>
          <w:bCs/>
          <w:color w:val="006699"/>
          <w:kern w:val="0"/>
          <w:sz w:val="18"/>
          <w:szCs w:val="18"/>
          <w:bdr w:val="none" w:sz="0" w:space="0" w:color="auto" w:frame="1"/>
          <w:shd w:val="clear" w:color="auto" w:fill="FFFFFF"/>
        </w:rPr>
        <w:t>true</w:t>
      </w:r>
      <w:r w:rsidRPr="004F0931">
        <w:rPr>
          <w:rFonts w:ascii="&amp;quot" w:eastAsia="宋体" w:hAnsi="&amp;quot" w:cs="宋体"/>
          <w:color w:val="000000"/>
          <w:kern w:val="0"/>
          <w:sz w:val="18"/>
          <w:szCs w:val="18"/>
          <w:bdr w:val="none" w:sz="0" w:space="0" w:color="auto" w:frame="1"/>
          <w:shd w:val="clear" w:color="auto" w:fill="FFFFFF"/>
        </w:rPr>
        <w:t>  </w:t>
      </w:r>
    </w:p>
    <w:p w14:paraId="114D178B" w14:textId="77777777" w:rsidR="004F0931" w:rsidRPr="004F0931" w:rsidRDefault="004F0931" w:rsidP="004F0931">
      <w:pPr>
        <w:widowControl/>
        <w:numPr>
          <w:ilvl w:val="0"/>
          <w:numId w:val="8"/>
        </w:numPr>
        <w:pBdr>
          <w:left w:val="single" w:sz="18" w:space="8" w:color="6CE26C"/>
        </w:pBdr>
        <w:shd w:val="clear" w:color="auto" w:fill="F8F8F8"/>
        <w:spacing w:line="210" w:lineRule="atLeast"/>
        <w:ind w:left="675"/>
        <w:rPr>
          <w:rFonts w:ascii="&amp;quot" w:eastAsia="宋体" w:hAnsi="&amp;quot" w:cs="宋体" w:hint="eastAsia"/>
          <w:color w:val="5C5C5C"/>
          <w:kern w:val="0"/>
          <w:sz w:val="18"/>
          <w:szCs w:val="18"/>
        </w:rPr>
      </w:pPr>
      <w:r w:rsidRPr="004F0931">
        <w:rPr>
          <w:rFonts w:ascii="&amp;quot" w:eastAsia="宋体" w:hAnsi="&amp;quot" w:cs="宋体"/>
          <w:color w:val="000000"/>
          <w:kern w:val="0"/>
          <w:sz w:val="18"/>
          <w:szCs w:val="18"/>
          <w:bdr w:val="none" w:sz="0" w:space="0" w:color="auto" w:frame="1"/>
          <w:shd w:val="clear" w:color="auto" w:fill="F8F8F8"/>
        </w:rPr>
        <w:t>  },  </w:t>
      </w:r>
    </w:p>
    <w:p w14:paraId="558CEC0A" w14:textId="77777777" w:rsidR="004F0931" w:rsidRPr="004F0931" w:rsidRDefault="004F0931" w:rsidP="004F0931">
      <w:pPr>
        <w:widowControl/>
        <w:numPr>
          <w:ilvl w:val="0"/>
          <w:numId w:val="8"/>
        </w:numPr>
        <w:pBdr>
          <w:left w:val="single" w:sz="18" w:space="8" w:color="6CE26C"/>
        </w:pBdr>
        <w:shd w:val="clear" w:color="auto" w:fill="FFFFFF"/>
        <w:spacing w:line="210" w:lineRule="atLeast"/>
        <w:ind w:left="675"/>
        <w:rPr>
          <w:rFonts w:ascii="&amp;quot" w:eastAsia="宋体" w:hAnsi="&amp;quot" w:cs="宋体" w:hint="eastAsia"/>
          <w:color w:val="5C5C5C"/>
          <w:kern w:val="0"/>
          <w:sz w:val="18"/>
          <w:szCs w:val="18"/>
        </w:rPr>
      </w:pPr>
      <w:r w:rsidRPr="004F0931">
        <w:rPr>
          <w:rFonts w:ascii="&amp;quot" w:eastAsia="宋体" w:hAnsi="&amp;quot" w:cs="宋体"/>
          <w:color w:val="000000"/>
          <w:kern w:val="0"/>
          <w:sz w:val="18"/>
          <w:szCs w:val="18"/>
          <w:bdr w:val="none" w:sz="0" w:space="0" w:color="auto" w:frame="1"/>
          <w:shd w:val="clear" w:color="auto" w:fill="FFFFFF"/>
        </w:rPr>
        <w:t>  </w:t>
      </w:r>
      <w:r w:rsidRPr="004F0931">
        <w:rPr>
          <w:rFonts w:ascii="&amp;quot" w:eastAsia="宋体" w:hAnsi="&amp;quot" w:cs="宋体"/>
          <w:color w:val="0000FF"/>
          <w:kern w:val="0"/>
          <w:sz w:val="18"/>
          <w:szCs w:val="18"/>
          <w:bdr w:val="none" w:sz="0" w:space="0" w:color="auto" w:frame="1"/>
          <w:shd w:val="clear" w:color="auto" w:fill="FFFFFF"/>
        </w:rPr>
        <w:t>"</w:t>
      </w:r>
      <w:proofErr w:type="spellStart"/>
      <w:r w:rsidRPr="004F0931">
        <w:rPr>
          <w:rFonts w:ascii="&amp;quot" w:eastAsia="宋体" w:hAnsi="&amp;quot" w:cs="宋体"/>
          <w:color w:val="0000FF"/>
          <w:kern w:val="0"/>
          <w:sz w:val="18"/>
          <w:szCs w:val="18"/>
          <w:bdr w:val="none" w:sz="0" w:space="0" w:color="auto" w:frame="1"/>
          <w:shd w:val="clear" w:color="auto" w:fill="FFFFFF"/>
        </w:rPr>
        <w:t>globals</w:t>
      </w:r>
      <w:proofErr w:type="spellEnd"/>
      <w:r w:rsidRPr="004F0931">
        <w:rPr>
          <w:rFonts w:ascii="&amp;quot" w:eastAsia="宋体" w:hAnsi="&amp;quot" w:cs="宋体"/>
          <w:color w:val="0000FF"/>
          <w:kern w:val="0"/>
          <w:sz w:val="18"/>
          <w:szCs w:val="18"/>
          <w:bdr w:val="none" w:sz="0" w:space="0" w:color="auto" w:frame="1"/>
          <w:shd w:val="clear" w:color="auto" w:fill="FFFFFF"/>
        </w:rPr>
        <w:t>"</w:t>
      </w:r>
      <w:r w:rsidRPr="004F0931">
        <w:rPr>
          <w:rFonts w:ascii="&amp;quot" w:eastAsia="宋体" w:hAnsi="&amp;quot" w:cs="宋体"/>
          <w:color w:val="000000"/>
          <w:kern w:val="0"/>
          <w:sz w:val="18"/>
          <w:szCs w:val="18"/>
          <w:bdr w:val="none" w:sz="0" w:space="0" w:color="auto" w:frame="1"/>
          <w:shd w:val="clear" w:color="auto" w:fill="FFFFFF"/>
        </w:rPr>
        <w:t>: {  </w:t>
      </w:r>
    </w:p>
    <w:p w14:paraId="1A480C7C" w14:textId="77777777" w:rsidR="004F0931" w:rsidRPr="004F0931" w:rsidRDefault="004F0931" w:rsidP="004F0931">
      <w:pPr>
        <w:widowControl/>
        <w:numPr>
          <w:ilvl w:val="0"/>
          <w:numId w:val="8"/>
        </w:numPr>
        <w:pBdr>
          <w:left w:val="single" w:sz="18" w:space="8" w:color="6CE26C"/>
        </w:pBdr>
        <w:shd w:val="clear" w:color="auto" w:fill="F8F8F8"/>
        <w:spacing w:line="210" w:lineRule="atLeast"/>
        <w:ind w:left="675"/>
        <w:rPr>
          <w:rFonts w:ascii="&amp;quot" w:eastAsia="宋体" w:hAnsi="&amp;quot" w:cs="宋体" w:hint="eastAsia"/>
          <w:color w:val="5C5C5C"/>
          <w:kern w:val="0"/>
          <w:sz w:val="18"/>
          <w:szCs w:val="18"/>
        </w:rPr>
      </w:pPr>
      <w:r w:rsidRPr="004F0931">
        <w:rPr>
          <w:rFonts w:ascii="&amp;quot" w:eastAsia="宋体" w:hAnsi="&amp;quot" w:cs="宋体"/>
          <w:color w:val="000000"/>
          <w:kern w:val="0"/>
          <w:sz w:val="18"/>
          <w:szCs w:val="18"/>
          <w:bdr w:val="none" w:sz="0" w:space="0" w:color="auto" w:frame="1"/>
          <w:shd w:val="clear" w:color="auto" w:fill="F8F8F8"/>
        </w:rPr>
        <w:t>    </w:t>
      </w:r>
      <w:r w:rsidRPr="004F0931">
        <w:rPr>
          <w:rFonts w:ascii="&amp;quot" w:eastAsia="宋体" w:hAnsi="&amp;quot" w:cs="宋体"/>
          <w:color w:val="0000FF"/>
          <w:kern w:val="0"/>
          <w:sz w:val="18"/>
          <w:szCs w:val="18"/>
          <w:bdr w:val="none" w:sz="0" w:space="0" w:color="auto" w:frame="1"/>
          <w:shd w:val="clear" w:color="auto" w:fill="F8F8F8"/>
        </w:rPr>
        <w:t>"Atomics"</w:t>
      </w:r>
      <w:r w:rsidRPr="004F0931">
        <w:rPr>
          <w:rFonts w:ascii="&amp;quot" w:eastAsia="宋体" w:hAnsi="&amp;quot" w:cs="宋体"/>
          <w:color w:val="000000"/>
          <w:kern w:val="0"/>
          <w:sz w:val="18"/>
          <w:szCs w:val="18"/>
          <w:bdr w:val="none" w:sz="0" w:space="0" w:color="auto" w:frame="1"/>
          <w:shd w:val="clear" w:color="auto" w:fill="F8F8F8"/>
        </w:rPr>
        <w:t>: </w:t>
      </w:r>
      <w:r w:rsidRPr="004F0931">
        <w:rPr>
          <w:rFonts w:ascii="&amp;quot" w:eastAsia="宋体" w:hAnsi="&amp;quot" w:cs="宋体"/>
          <w:color w:val="0000FF"/>
          <w:kern w:val="0"/>
          <w:sz w:val="18"/>
          <w:szCs w:val="18"/>
          <w:bdr w:val="none" w:sz="0" w:space="0" w:color="auto" w:frame="1"/>
          <w:shd w:val="clear" w:color="auto" w:fill="F8F8F8"/>
        </w:rPr>
        <w:t>"</w:t>
      </w:r>
      <w:proofErr w:type="spellStart"/>
      <w:r w:rsidRPr="004F0931">
        <w:rPr>
          <w:rFonts w:ascii="&amp;quot" w:eastAsia="宋体" w:hAnsi="&amp;quot" w:cs="宋体"/>
          <w:color w:val="0000FF"/>
          <w:kern w:val="0"/>
          <w:sz w:val="18"/>
          <w:szCs w:val="18"/>
          <w:bdr w:val="none" w:sz="0" w:space="0" w:color="auto" w:frame="1"/>
          <w:shd w:val="clear" w:color="auto" w:fill="F8F8F8"/>
        </w:rPr>
        <w:t>readonly</w:t>
      </w:r>
      <w:proofErr w:type="spellEnd"/>
      <w:r w:rsidRPr="004F0931">
        <w:rPr>
          <w:rFonts w:ascii="&amp;quot" w:eastAsia="宋体" w:hAnsi="&amp;quot" w:cs="宋体"/>
          <w:color w:val="0000FF"/>
          <w:kern w:val="0"/>
          <w:sz w:val="18"/>
          <w:szCs w:val="18"/>
          <w:bdr w:val="none" w:sz="0" w:space="0" w:color="auto" w:frame="1"/>
          <w:shd w:val="clear" w:color="auto" w:fill="F8F8F8"/>
        </w:rPr>
        <w:t>"</w:t>
      </w:r>
      <w:r w:rsidRPr="004F0931">
        <w:rPr>
          <w:rFonts w:ascii="&amp;quot" w:eastAsia="宋体" w:hAnsi="&amp;quot" w:cs="宋体"/>
          <w:color w:val="000000"/>
          <w:kern w:val="0"/>
          <w:sz w:val="18"/>
          <w:szCs w:val="18"/>
          <w:bdr w:val="none" w:sz="0" w:space="0" w:color="auto" w:frame="1"/>
          <w:shd w:val="clear" w:color="auto" w:fill="F8F8F8"/>
        </w:rPr>
        <w:t>,  </w:t>
      </w:r>
    </w:p>
    <w:p w14:paraId="5913A426" w14:textId="77777777" w:rsidR="004F0931" w:rsidRPr="004F0931" w:rsidRDefault="004F0931" w:rsidP="004F0931">
      <w:pPr>
        <w:widowControl/>
        <w:numPr>
          <w:ilvl w:val="0"/>
          <w:numId w:val="8"/>
        </w:numPr>
        <w:pBdr>
          <w:left w:val="single" w:sz="18" w:space="8" w:color="6CE26C"/>
        </w:pBdr>
        <w:shd w:val="clear" w:color="auto" w:fill="FFFFFF"/>
        <w:spacing w:line="210" w:lineRule="atLeast"/>
        <w:ind w:left="675"/>
        <w:rPr>
          <w:rFonts w:ascii="&amp;quot" w:eastAsia="宋体" w:hAnsi="&amp;quot" w:cs="宋体" w:hint="eastAsia"/>
          <w:color w:val="5C5C5C"/>
          <w:kern w:val="0"/>
          <w:sz w:val="18"/>
          <w:szCs w:val="18"/>
        </w:rPr>
      </w:pPr>
      <w:r w:rsidRPr="004F0931">
        <w:rPr>
          <w:rFonts w:ascii="&amp;quot" w:eastAsia="宋体" w:hAnsi="&amp;quot" w:cs="宋体"/>
          <w:color w:val="000000"/>
          <w:kern w:val="0"/>
          <w:sz w:val="18"/>
          <w:szCs w:val="18"/>
          <w:bdr w:val="none" w:sz="0" w:space="0" w:color="auto" w:frame="1"/>
          <w:shd w:val="clear" w:color="auto" w:fill="FFFFFF"/>
        </w:rPr>
        <w:lastRenderedPageBreak/>
        <w:t>    </w:t>
      </w:r>
      <w:r w:rsidRPr="004F0931">
        <w:rPr>
          <w:rFonts w:ascii="&amp;quot" w:eastAsia="宋体" w:hAnsi="&amp;quot" w:cs="宋体"/>
          <w:color w:val="0000FF"/>
          <w:kern w:val="0"/>
          <w:sz w:val="18"/>
          <w:szCs w:val="18"/>
          <w:bdr w:val="none" w:sz="0" w:space="0" w:color="auto" w:frame="1"/>
          <w:shd w:val="clear" w:color="auto" w:fill="FFFFFF"/>
        </w:rPr>
        <w:t>"</w:t>
      </w:r>
      <w:proofErr w:type="spellStart"/>
      <w:r w:rsidRPr="004F0931">
        <w:rPr>
          <w:rFonts w:ascii="&amp;quot" w:eastAsia="宋体" w:hAnsi="&amp;quot" w:cs="宋体"/>
          <w:color w:val="0000FF"/>
          <w:kern w:val="0"/>
          <w:sz w:val="18"/>
          <w:szCs w:val="18"/>
          <w:bdr w:val="none" w:sz="0" w:space="0" w:color="auto" w:frame="1"/>
          <w:shd w:val="clear" w:color="auto" w:fill="FFFFFF"/>
        </w:rPr>
        <w:t>SharedArrayBuffer</w:t>
      </w:r>
      <w:proofErr w:type="spellEnd"/>
      <w:r w:rsidRPr="004F0931">
        <w:rPr>
          <w:rFonts w:ascii="&amp;quot" w:eastAsia="宋体" w:hAnsi="&amp;quot" w:cs="宋体"/>
          <w:color w:val="0000FF"/>
          <w:kern w:val="0"/>
          <w:sz w:val="18"/>
          <w:szCs w:val="18"/>
          <w:bdr w:val="none" w:sz="0" w:space="0" w:color="auto" w:frame="1"/>
          <w:shd w:val="clear" w:color="auto" w:fill="FFFFFF"/>
        </w:rPr>
        <w:t>"</w:t>
      </w:r>
      <w:r w:rsidRPr="004F0931">
        <w:rPr>
          <w:rFonts w:ascii="&amp;quot" w:eastAsia="宋体" w:hAnsi="&amp;quot" w:cs="宋体"/>
          <w:color w:val="000000"/>
          <w:kern w:val="0"/>
          <w:sz w:val="18"/>
          <w:szCs w:val="18"/>
          <w:bdr w:val="none" w:sz="0" w:space="0" w:color="auto" w:frame="1"/>
          <w:shd w:val="clear" w:color="auto" w:fill="FFFFFF"/>
        </w:rPr>
        <w:t>: </w:t>
      </w:r>
      <w:r w:rsidRPr="004F0931">
        <w:rPr>
          <w:rFonts w:ascii="&amp;quot" w:eastAsia="宋体" w:hAnsi="&amp;quot" w:cs="宋体"/>
          <w:color w:val="0000FF"/>
          <w:kern w:val="0"/>
          <w:sz w:val="18"/>
          <w:szCs w:val="18"/>
          <w:bdr w:val="none" w:sz="0" w:space="0" w:color="auto" w:frame="1"/>
          <w:shd w:val="clear" w:color="auto" w:fill="FFFFFF"/>
        </w:rPr>
        <w:t>"</w:t>
      </w:r>
      <w:proofErr w:type="spellStart"/>
      <w:r w:rsidRPr="004F0931">
        <w:rPr>
          <w:rFonts w:ascii="&amp;quot" w:eastAsia="宋体" w:hAnsi="&amp;quot" w:cs="宋体"/>
          <w:color w:val="0000FF"/>
          <w:kern w:val="0"/>
          <w:sz w:val="18"/>
          <w:szCs w:val="18"/>
          <w:bdr w:val="none" w:sz="0" w:space="0" w:color="auto" w:frame="1"/>
          <w:shd w:val="clear" w:color="auto" w:fill="FFFFFF"/>
        </w:rPr>
        <w:t>readonly</w:t>
      </w:r>
      <w:proofErr w:type="spellEnd"/>
      <w:r w:rsidRPr="004F0931">
        <w:rPr>
          <w:rFonts w:ascii="&amp;quot" w:eastAsia="宋体" w:hAnsi="&amp;quot" w:cs="宋体"/>
          <w:color w:val="0000FF"/>
          <w:kern w:val="0"/>
          <w:sz w:val="18"/>
          <w:szCs w:val="18"/>
          <w:bdr w:val="none" w:sz="0" w:space="0" w:color="auto" w:frame="1"/>
          <w:shd w:val="clear" w:color="auto" w:fill="FFFFFF"/>
        </w:rPr>
        <w:t>"</w:t>
      </w:r>
      <w:r w:rsidRPr="004F0931">
        <w:rPr>
          <w:rFonts w:ascii="&amp;quot" w:eastAsia="宋体" w:hAnsi="&amp;quot" w:cs="宋体"/>
          <w:color w:val="000000"/>
          <w:kern w:val="0"/>
          <w:sz w:val="18"/>
          <w:szCs w:val="18"/>
          <w:bdr w:val="none" w:sz="0" w:space="0" w:color="auto" w:frame="1"/>
          <w:shd w:val="clear" w:color="auto" w:fill="FFFFFF"/>
        </w:rPr>
        <w:t>  </w:t>
      </w:r>
    </w:p>
    <w:p w14:paraId="618D1AFF" w14:textId="77777777" w:rsidR="004F0931" w:rsidRPr="004F0931" w:rsidRDefault="004F0931" w:rsidP="004F0931">
      <w:pPr>
        <w:widowControl/>
        <w:numPr>
          <w:ilvl w:val="0"/>
          <w:numId w:val="8"/>
        </w:numPr>
        <w:pBdr>
          <w:left w:val="single" w:sz="18" w:space="8" w:color="6CE26C"/>
        </w:pBdr>
        <w:shd w:val="clear" w:color="auto" w:fill="F8F8F8"/>
        <w:spacing w:line="210" w:lineRule="atLeast"/>
        <w:ind w:left="675"/>
        <w:rPr>
          <w:rFonts w:ascii="&amp;quot" w:eastAsia="宋体" w:hAnsi="&amp;quot" w:cs="宋体" w:hint="eastAsia"/>
          <w:color w:val="5C5C5C"/>
          <w:kern w:val="0"/>
          <w:sz w:val="18"/>
          <w:szCs w:val="18"/>
        </w:rPr>
      </w:pPr>
      <w:r w:rsidRPr="004F0931">
        <w:rPr>
          <w:rFonts w:ascii="&amp;quot" w:eastAsia="宋体" w:hAnsi="&amp;quot" w:cs="宋体"/>
          <w:color w:val="000000"/>
          <w:kern w:val="0"/>
          <w:sz w:val="18"/>
          <w:szCs w:val="18"/>
          <w:bdr w:val="none" w:sz="0" w:space="0" w:color="auto" w:frame="1"/>
          <w:shd w:val="clear" w:color="auto" w:fill="F8F8F8"/>
        </w:rPr>
        <w:t>  },  </w:t>
      </w:r>
    </w:p>
    <w:p w14:paraId="7D5196A1" w14:textId="77777777" w:rsidR="004F0931" w:rsidRPr="004F0931" w:rsidRDefault="004F0931" w:rsidP="004F0931">
      <w:pPr>
        <w:widowControl/>
        <w:numPr>
          <w:ilvl w:val="0"/>
          <w:numId w:val="8"/>
        </w:numPr>
        <w:pBdr>
          <w:left w:val="single" w:sz="18" w:space="8" w:color="6CE26C"/>
        </w:pBdr>
        <w:shd w:val="clear" w:color="auto" w:fill="FFFFFF"/>
        <w:spacing w:line="210" w:lineRule="atLeast"/>
        <w:ind w:left="675"/>
        <w:rPr>
          <w:rFonts w:ascii="&amp;quot" w:eastAsia="宋体" w:hAnsi="&amp;quot" w:cs="宋体" w:hint="eastAsia"/>
          <w:color w:val="5C5C5C"/>
          <w:kern w:val="0"/>
          <w:sz w:val="18"/>
          <w:szCs w:val="18"/>
        </w:rPr>
      </w:pPr>
      <w:r w:rsidRPr="004F0931">
        <w:rPr>
          <w:rFonts w:ascii="&amp;quot" w:eastAsia="宋体" w:hAnsi="&amp;quot" w:cs="宋体"/>
          <w:color w:val="000000"/>
          <w:kern w:val="0"/>
          <w:sz w:val="18"/>
          <w:szCs w:val="18"/>
          <w:bdr w:val="none" w:sz="0" w:space="0" w:color="auto" w:frame="1"/>
          <w:shd w:val="clear" w:color="auto" w:fill="FFFFFF"/>
        </w:rPr>
        <w:t>  </w:t>
      </w:r>
      <w:r w:rsidRPr="004F0931">
        <w:rPr>
          <w:rFonts w:ascii="&amp;quot" w:eastAsia="宋体" w:hAnsi="&amp;quot" w:cs="宋体"/>
          <w:b/>
          <w:bCs/>
          <w:color w:val="006699"/>
          <w:kern w:val="0"/>
          <w:sz w:val="18"/>
          <w:szCs w:val="18"/>
          <w:bdr w:val="none" w:sz="0" w:space="0" w:color="auto" w:frame="1"/>
          <w:shd w:val="clear" w:color="auto" w:fill="FFFFFF"/>
        </w:rPr>
        <w:t>extends</w:t>
      </w:r>
      <w:r w:rsidRPr="004F0931">
        <w:rPr>
          <w:rFonts w:ascii="&amp;quot" w:eastAsia="宋体" w:hAnsi="&amp;quot" w:cs="宋体"/>
          <w:color w:val="000000"/>
          <w:kern w:val="0"/>
          <w:sz w:val="18"/>
          <w:szCs w:val="18"/>
          <w:bdr w:val="none" w:sz="0" w:space="0" w:color="auto" w:frame="1"/>
          <w:shd w:val="clear" w:color="auto" w:fill="FFFFFF"/>
        </w:rPr>
        <w:t>: </w:t>
      </w:r>
      <w:r w:rsidRPr="004F0931">
        <w:rPr>
          <w:rFonts w:ascii="&amp;quot" w:eastAsia="宋体" w:hAnsi="&amp;quot" w:cs="宋体"/>
          <w:color w:val="0000FF"/>
          <w:kern w:val="0"/>
          <w:sz w:val="18"/>
          <w:szCs w:val="18"/>
          <w:bdr w:val="none" w:sz="0" w:space="0" w:color="auto" w:frame="1"/>
          <w:shd w:val="clear" w:color="auto" w:fill="FFFFFF"/>
        </w:rPr>
        <w:t>'standard'</w:t>
      </w:r>
      <w:r w:rsidRPr="004F0931">
        <w:rPr>
          <w:rFonts w:ascii="&amp;quot" w:eastAsia="宋体" w:hAnsi="&amp;quot" w:cs="宋体"/>
          <w:color w:val="000000"/>
          <w:kern w:val="0"/>
          <w:sz w:val="18"/>
          <w:szCs w:val="18"/>
          <w:bdr w:val="none" w:sz="0" w:space="0" w:color="auto" w:frame="1"/>
          <w:shd w:val="clear" w:color="auto" w:fill="FFFFFF"/>
        </w:rPr>
        <w:t>,  </w:t>
      </w:r>
    </w:p>
    <w:p w14:paraId="3E0C9134" w14:textId="77777777" w:rsidR="004F0931" w:rsidRPr="004F0931" w:rsidRDefault="004F0931" w:rsidP="004F0931">
      <w:pPr>
        <w:widowControl/>
        <w:numPr>
          <w:ilvl w:val="0"/>
          <w:numId w:val="8"/>
        </w:numPr>
        <w:pBdr>
          <w:left w:val="single" w:sz="18" w:space="8" w:color="6CE26C"/>
        </w:pBdr>
        <w:shd w:val="clear" w:color="auto" w:fill="F8F8F8"/>
        <w:spacing w:line="210" w:lineRule="atLeast"/>
        <w:ind w:left="675"/>
        <w:rPr>
          <w:rFonts w:ascii="&amp;quot" w:eastAsia="宋体" w:hAnsi="&amp;quot" w:cs="宋体" w:hint="eastAsia"/>
          <w:color w:val="5C5C5C"/>
          <w:kern w:val="0"/>
          <w:sz w:val="18"/>
          <w:szCs w:val="18"/>
        </w:rPr>
      </w:pPr>
      <w:r w:rsidRPr="004F0931">
        <w:rPr>
          <w:rFonts w:ascii="&amp;quot" w:eastAsia="宋体" w:hAnsi="&amp;quot" w:cs="宋体"/>
          <w:color w:val="000000"/>
          <w:kern w:val="0"/>
          <w:sz w:val="18"/>
          <w:szCs w:val="18"/>
          <w:bdr w:val="none" w:sz="0" w:space="0" w:color="auto" w:frame="1"/>
          <w:shd w:val="clear" w:color="auto" w:fill="F8F8F8"/>
        </w:rPr>
        <w:t>  </w:t>
      </w:r>
      <w:r w:rsidRPr="004F0931">
        <w:rPr>
          <w:rFonts w:ascii="&amp;quot" w:eastAsia="宋体" w:hAnsi="&amp;quot" w:cs="宋体"/>
          <w:color w:val="0000FF"/>
          <w:kern w:val="0"/>
          <w:sz w:val="18"/>
          <w:szCs w:val="18"/>
          <w:bdr w:val="none" w:sz="0" w:space="0" w:color="auto" w:frame="1"/>
          <w:shd w:val="clear" w:color="auto" w:fill="F8F8F8"/>
        </w:rPr>
        <w:t>"</w:t>
      </w:r>
      <w:proofErr w:type="spellStart"/>
      <w:r w:rsidRPr="004F0931">
        <w:rPr>
          <w:rFonts w:ascii="&amp;quot" w:eastAsia="宋体" w:hAnsi="&amp;quot" w:cs="宋体"/>
          <w:color w:val="0000FF"/>
          <w:kern w:val="0"/>
          <w:sz w:val="18"/>
          <w:szCs w:val="18"/>
          <w:bdr w:val="none" w:sz="0" w:space="0" w:color="auto" w:frame="1"/>
          <w:shd w:val="clear" w:color="auto" w:fill="F8F8F8"/>
        </w:rPr>
        <w:t>parserOptions</w:t>
      </w:r>
      <w:proofErr w:type="spellEnd"/>
      <w:r w:rsidRPr="004F0931">
        <w:rPr>
          <w:rFonts w:ascii="&amp;quot" w:eastAsia="宋体" w:hAnsi="&amp;quot" w:cs="宋体"/>
          <w:color w:val="0000FF"/>
          <w:kern w:val="0"/>
          <w:sz w:val="18"/>
          <w:szCs w:val="18"/>
          <w:bdr w:val="none" w:sz="0" w:space="0" w:color="auto" w:frame="1"/>
          <w:shd w:val="clear" w:color="auto" w:fill="F8F8F8"/>
        </w:rPr>
        <w:t>"</w:t>
      </w:r>
      <w:r w:rsidRPr="004F0931">
        <w:rPr>
          <w:rFonts w:ascii="&amp;quot" w:eastAsia="宋体" w:hAnsi="&amp;quot" w:cs="宋体"/>
          <w:color w:val="000000"/>
          <w:kern w:val="0"/>
          <w:sz w:val="18"/>
          <w:szCs w:val="18"/>
          <w:bdr w:val="none" w:sz="0" w:space="0" w:color="auto" w:frame="1"/>
          <w:shd w:val="clear" w:color="auto" w:fill="F8F8F8"/>
        </w:rPr>
        <w:t>: {  </w:t>
      </w:r>
    </w:p>
    <w:p w14:paraId="032B5555" w14:textId="77777777" w:rsidR="004F0931" w:rsidRPr="004F0931" w:rsidRDefault="004F0931" w:rsidP="004F0931">
      <w:pPr>
        <w:widowControl/>
        <w:numPr>
          <w:ilvl w:val="0"/>
          <w:numId w:val="8"/>
        </w:numPr>
        <w:pBdr>
          <w:left w:val="single" w:sz="18" w:space="8" w:color="6CE26C"/>
        </w:pBdr>
        <w:shd w:val="clear" w:color="auto" w:fill="FFFFFF"/>
        <w:spacing w:line="210" w:lineRule="atLeast"/>
        <w:ind w:left="675"/>
        <w:rPr>
          <w:rFonts w:ascii="&amp;quot" w:eastAsia="宋体" w:hAnsi="&amp;quot" w:cs="宋体" w:hint="eastAsia"/>
          <w:color w:val="5C5C5C"/>
          <w:kern w:val="0"/>
          <w:sz w:val="18"/>
          <w:szCs w:val="18"/>
        </w:rPr>
      </w:pPr>
      <w:r w:rsidRPr="004F0931">
        <w:rPr>
          <w:rFonts w:ascii="&amp;quot" w:eastAsia="宋体" w:hAnsi="&amp;quot" w:cs="宋体"/>
          <w:color w:val="000000"/>
          <w:kern w:val="0"/>
          <w:sz w:val="18"/>
          <w:szCs w:val="18"/>
          <w:bdr w:val="none" w:sz="0" w:space="0" w:color="auto" w:frame="1"/>
          <w:shd w:val="clear" w:color="auto" w:fill="FFFFFF"/>
        </w:rPr>
        <w:t>    </w:t>
      </w:r>
      <w:r w:rsidRPr="004F0931">
        <w:rPr>
          <w:rFonts w:ascii="&amp;quot" w:eastAsia="宋体" w:hAnsi="&amp;quot" w:cs="宋体"/>
          <w:color w:val="0000FF"/>
          <w:kern w:val="0"/>
          <w:sz w:val="18"/>
          <w:szCs w:val="18"/>
          <w:bdr w:val="none" w:sz="0" w:space="0" w:color="auto" w:frame="1"/>
          <w:shd w:val="clear" w:color="auto" w:fill="FFFFFF"/>
        </w:rPr>
        <w:t>"</w:t>
      </w:r>
      <w:proofErr w:type="spellStart"/>
      <w:r w:rsidRPr="004F0931">
        <w:rPr>
          <w:rFonts w:ascii="&amp;quot" w:eastAsia="宋体" w:hAnsi="&amp;quot" w:cs="宋体"/>
          <w:color w:val="0000FF"/>
          <w:kern w:val="0"/>
          <w:sz w:val="18"/>
          <w:szCs w:val="18"/>
          <w:bdr w:val="none" w:sz="0" w:space="0" w:color="auto" w:frame="1"/>
          <w:shd w:val="clear" w:color="auto" w:fill="FFFFFF"/>
        </w:rPr>
        <w:t>ecmaVersion</w:t>
      </w:r>
      <w:proofErr w:type="spellEnd"/>
      <w:r w:rsidRPr="004F0931">
        <w:rPr>
          <w:rFonts w:ascii="&amp;quot" w:eastAsia="宋体" w:hAnsi="&amp;quot" w:cs="宋体"/>
          <w:color w:val="0000FF"/>
          <w:kern w:val="0"/>
          <w:sz w:val="18"/>
          <w:szCs w:val="18"/>
          <w:bdr w:val="none" w:sz="0" w:space="0" w:color="auto" w:frame="1"/>
          <w:shd w:val="clear" w:color="auto" w:fill="FFFFFF"/>
        </w:rPr>
        <w:t>"</w:t>
      </w:r>
      <w:r w:rsidRPr="004F0931">
        <w:rPr>
          <w:rFonts w:ascii="&amp;quot" w:eastAsia="宋体" w:hAnsi="&amp;quot" w:cs="宋体"/>
          <w:color w:val="000000"/>
          <w:kern w:val="0"/>
          <w:sz w:val="18"/>
          <w:szCs w:val="18"/>
          <w:bdr w:val="none" w:sz="0" w:space="0" w:color="auto" w:frame="1"/>
          <w:shd w:val="clear" w:color="auto" w:fill="FFFFFF"/>
        </w:rPr>
        <w:t>: 2018,  </w:t>
      </w:r>
    </w:p>
    <w:p w14:paraId="30753E66" w14:textId="77777777" w:rsidR="004F0931" w:rsidRPr="004F0931" w:rsidRDefault="004F0931" w:rsidP="004F0931">
      <w:pPr>
        <w:widowControl/>
        <w:numPr>
          <w:ilvl w:val="0"/>
          <w:numId w:val="8"/>
        </w:numPr>
        <w:pBdr>
          <w:left w:val="single" w:sz="18" w:space="8" w:color="6CE26C"/>
        </w:pBdr>
        <w:shd w:val="clear" w:color="auto" w:fill="F8F8F8"/>
        <w:spacing w:line="210" w:lineRule="atLeast"/>
        <w:ind w:left="675"/>
        <w:rPr>
          <w:rFonts w:ascii="&amp;quot" w:eastAsia="宋体" w:hAnsi="&amp;quot" w:cs="宋体" w:hint="eastAsia"/>
          <w:color w:val="5C5C5C"/>
          <w:kern w:val="0"/>
          <w:sz w:val="18"/>
          <w:szCs w:val="18"/>
        </w:rPr>
      </w:pPr>
      <w:r w:rsidRPr="004F0931">
        <w:rPr>
          <w:rFonts w:ascii="&amp;quot" w:eastAsia="宋体" w:hAnsi="&amp;quot" w:cs="宋体"/>
          <w:color w:val="000000"/>
          <w:kern w:val="0"/>
          <w:sz w:val="18"/>
          <w:szCs w:val="18"/>
          <w:bdr w:val="none" w:sz="0" w:space="0" w:color="auto" w:frame="1"/>
          <w:shd w:val="clear" w:color="auto" w:fill="F8F8F8"/>
        </w:rPr>
        <w:t>    </w:t>
      </w:r>
      <w:r w:rsidRPr="004F0931">
        <w:rPr>
          <w:rFonts w:ascii="&amp;quot" w:eastAsia="宋体" w:hAnsi="&amp;quot" w:cs="宋体"/>
          <w:color w:val="0000FF"/>
          <w:kern w:val="0"/>
          <w:sz w:val="18"/>
          <w:szCs w:val="18"/>
          <w:bdr w:val="none" w:sz="0" w:space="0" w:color="auto" w:frame="1"/>
          <w:shd w:val="clear" w:color="auto" w:fill="F8F8F8"/>
        </w:rPr>
        <w:t>"</w:t>
      </w:r>
      <w:proofErr w:type="spellStart"/>
      <w:r w:rsidRPr="004F0931">
        <w:rPr>
          <w:rFonts w:ascii="&amp;quot" w:eastAsia="宋体" w:hAnsi="&amp;quot" w:cs="宋体"/>
          <w:color w:val="0000FF"/>
          <w:kern w:val="0"/>
          <w:sz w:val="18"/>
          <w:szCs w:val="18"/>
          <w:bdr w:val="none" w:sz="0" w:space="0" w:color="auto" w:frame="1"/>
          <w:shd w:val="clear" w:color="auto" w:fill="F8F8F8"/>
        </w:rPr>
        <w:t>sourceType</w:t>
      </w:r>
      <w:proofErr w:type="spellEnd"/>
      <w:r w:rsidRPr="004F0931">
        <w:rPr>
          <w:rFonts w:ascii="&amp;quot" w:eastAsia="宋体" w:hAnsi="&amp;quot" w:cs="宋体"/>
          <w:color w:val="0000FF"/>
          <w:kern w:val="0"/>
          <w:sz w:val="18"/>
          <w:szCs w:val="18"/>
          <w:bdr w:val="none" w:sz="0" w:space="0" w:color="auto" w:frame="1"/>
          <w:shd w:val="clear" w:color="auto" w:fill="F8F8F8"/>
        </w:rPr>
        <w:t>"</w:t>
      </w:r>
      <w:r w:rsidRPr="004F0931">
        <w:rPr>
          <w:rFonts w:ascii="&amp;quot" w:eastAsia="宋体" w:hAnsi="&amp;quot" w:cs="宋体"/>
          <w:color w:val="000000"/>
          <w:kern w:val="0"/>
          <w:sz w:val="18"/>
          <w:szCs w:val="18"/>
          <w:bdr w:val="none" w:sz="0" w:space="0" w:color="auto" w:frame="1"/>
          <w:shd w:val="clear" w:color="auto" w:fill="F8F8F8"/>
        </w:rPr>
        <w:t>: </w:t>
      </w:r>
      <w:r w:rsidRPr="004F0931">
        <w:rPr>
          <w:rFonts w:ascii="&amp;quot" w:eastAsia="宋体" w:hAnsi="&amp;quot" w:cs="宋体"/>
          <w:color w:val="0000FF"/>
          <w:kern w:val="0"/>
          <w:sz w:val="18"/>
          <w:szCs w:val="18"/>
          <w:bdr w:val="none" w:sz="0" w:space="0" w:color="auto" w:frame="1"/>
          <w:shd w:val="clear" w:color="auto" w:fill="F8F8F8"/>
        </w:rPr>
        <w:t>"module"</w:t>
      </w:r>
      <w:r w:rsidRPr="004F0931">
        <w:rPr>
          <w:rFonts w:ascii="&amp;quot" w:eastAsia="宋体" w:hAnsi="&amp;quot" w:cs="宋体"/>
          <w:color w:val="000000"/>
          <w:kern w:val="0"/>
          <w:sz w:val="18"/>
          <w:szCs w:val="18"/>
          <w:bdr w:val="none" w:sz="0" w:space="0" w:color="auto" w:frame="1"/>
          <w:shd w:val="clear" w:color="auto" w:fill="F8F8F8"/>
        </w:rPr>
        <w:t>  </w:t>
      </w:r>
    </w:p>
    <w:p w14:paraId="1CE7A274" w14:textId="77777777" w:rsidR="004F0931" w:rsidRPr="004F0931" w:rsidRDefault="004F0931" w:rsidP="004F0931">
      <w:pPr>
        <w:widowControl/>
        <w:numPr>
          <w:ilvl w:val="0"/>
          <w:numId w:val="8"/>
        </w:numPr>
        <w:pBdr>
          <w:left w:val="single" w:sz="18" w:space="8" w:color="6CE26C"/>
        </w:pBdr>
        <w:shd w:val="clear" w:color="auto" w:fill="FFFFFF"/>
        <w:spacing w:line="210" w:lineRule="atLeast"/>
        <w:ind w:left="675"/>
        <w:rPr>
          <w:rFonts w:ascii="&amp;quot" w:eastAsia="宋体" w:hAnsi="&amp;quot" w:cs="宋体" w:hint="eastAsia"/>
          <w:color w:val="5C5C5C"/>
          <w:kern w:val="0"/>
          <w:sz w:val="18"/>
          <w:szCs w:val="18"/>
        </w:rPr>
      </w:pPr>
      <w:r w:rsidRPr="004F0931">
        <w:rPr>
          <w:rFonts w:ascii="&amp;quot" w:eastAsia="宋体" w:hAnsi="&amp;quot" w:cs="宋体"/>
          <w:color w:val="000000"/>
          <w:kern w:val="0"/>
          <w:sz w:val="18"/>
          <w:szCs w:val="18"/>
          <w:bdr w:val="none" w:sz="0" w:space="0" w:color="auto" w:frame="1"/>
          <w:shd w:val="clear" w:color="auto" w:fill="FFFFFF"/>
        </w:rPr>
        <w:t>  },  </w:t>
      </w:r>
    </w:p>
    <w:p w14:paraId="7D500CFC" w14:textId="77777777" w:rsidR="004F0931" w:rsidRPr="004F0931" w:rsidRDefault="004F0931" w:rsidP="004F0931">
      <w:pPr>
        <w:widowControl/>
        <w:numPr>
          <w:ilvl w:val="0"/>
          <w:numId w:val="8"/>
        </w:numPr>
        <w:pBdr>
          <w:left w:val="single" w:sz="18" w:space="8" w:color="6CE26C"/>
        </w:pBdr>
        <w:shd w:val="clear" w:color="auto" w:fill="F8F8F8"/>
        <w:spacing w:line="210" w:lineRule="atLeast"/>
        <w:ind w:left="675"/>
        <w:rPr>
          <w:rFonts w:ascii="&amp;quot" w:eastAsia="宋体" w:hAnsi="&amp;quot" w:cs="宋体" w:hint="eastAsia"/>
          <w:color w:val="5C5C5C"/>
          <w:kern w:val="0"/>
          <w:sz w:val="18"/>
          <w:szCs w:val="18"/>
        </w:rPr>
      </w:pPr>
      <w:r w:rsidRPr="004F0931">
        <w:rPr>
          <w:rFonts w:ascii="&amp;quot" w:eastAsia="宋体" w:hAnsi="&amp;quot" w:cs="宋体"/>
          <w:color w:val="000000"/>
          <w:kern w:val="0"/>
          <w:sz w:val="18"/>
          <w:szCs w:val="18"/>
          <w:bdr w:val="none" w:sz="0" w:space="0" w:color="auto" w:frame="1"/>
          <w:shd w:val="clear" w:color="auto" w:fill="F8F8F8"/>
        </w:rPr>
        <w:t>  </w:t>
      </w:r>
      <w:r w:rsidRPr="004F0931">
        <w:rPr>
          <w:rFonts w:ascii="&amp;quot" w:eastAsia="宋体" w:hAnsi="&amp;quot" w:cs="宋体"/>
          <w:color w:val="0000FF"/>
          <w:kern w:val="0"/>
          <w:sz w:val="18"/>
          <w:szCs w:val="18"/>
          <w:bdr w:val="none" w:sz="0" w:space="0" w:color="auto" w:frame="1"/>
          <w:shd w:val="clear" w:color="auto" w:fill="F8F8F8"/>
        </w:rPr>
        <w:t>"rules"</w:t>
      </w:r>
      <w:r w:rsidRPr="004F0931">
        <w:rPr>
          <w:rFonts w:ascii="&amp;quot" w:eastAsia="宋体" w:hAnsi="&amp;quot" w:cs="宋体"/>
          <w:color w:val="000000"/>
          <w:kern w:val="0"/>
          <w:sz w:val="18"/>
          <w:szCs w:val="18"/>
          <w:bdr w:val="none" w:sz="0" w:space="0" w:color="auto" w:frame="1"/>
          <w:shd w:val="clear" w:color="auto" w:fill="F8F8F8"/>
        </w:rPr>
        <w:t>: {  </w:t>
      </w:r>
    </w:p>
    <w:p w14:paraId="030F1F61" w14:textId="77777777" w:rsidR="004F0931" w:rsidRPr="004F0931" w:rsidRDefault="004F0931" w:rsidP="004F0931">
      <w:pPr>
        <w:widowControl/>
        <w:numPr>
          <w:ilvl w:val="0"/>
          <w:numId w:val="8"/>
        </w:numPr>
        <w:pBdr>
          <w:left w:val="single" w:sz="18" w:space="8" w:color="6CE26C"/>
        </w:pBdr>
        <w:shd w:val="clear" w:color="auto" w:fill="FFFFFF"/>
        <w:spacing w:line="210" w:lineRule="atLeast"/>
        <w:ind w:left="675"/>
        <w:rPr>
          <w:rFonts w:ascii="&amp;quot" w:eastAsia="宋体" w:hAnsi="&amp;quot" w:cs="宋体" w:hint="eastAsia"/>
          <w:color w:val="5C5C5C"/>
          <w:kern w:val="0"/>
          <w:sz w:val="18"/>
          <w:szCs w:val="18"/>
        </w:rPr>
      </w:pPr>
      <w:r w:rsidRPr="004F0931">
        <w:rPr>
          <w:rFonts w:ascii="&amp;quot" w:eastAsia="宋体" w:hAnsi="&amp;quot" w:cs="宋体"/>
          <w:color w:val="000000"/>
          <w:kern w:val="0"/>
          <w:sz w:val="18"/>
          <w:szCs w:val="18"/>
          <w:bdr w:val="none" w:sz="0" w:space="0" w:color="auto" w:frame="1"/>
          <w:shd w:val="clear" w:color="auto" w:fill="FFFFFF"/>
        </w:rPr>
        <w:t>  }  </w:t>
      </w:r>
    </w:p>
    <w:p w14:paraId="76337B37" w14:textId="77777777" w:rsidR="004F0931" w:rsidRPr="004F0931" w:rsidRDefault="004F0931" w:rsidP="004F0931">
      <w:pPr>
        <w:widowControl/>
        <w:numPr>
          <w:ilvl w:val="0"/>
          <w:numId w:val="8"/>
        </w:numPr>
        <w:pBdr>
          <w:left w:val="single" w:sz="18" w:space="8" w:color="6CE26C"/>
        </w:pBdr>
        <w:shd w:val="clear" w:color="auto" w:fill="F8F8F8"/>
        <w:spacing w:line="210" w:lineRule="atLeast"/>
        <w:ind w:left="675"/>
        <w:rPr>
          <w:rFonts w:ascii="&amp;quot" w:eastAsia="宋体" w:hAnsi="&amp;quot" w:cs="宋体" w:hint="eastAsia"/>
          <w:color w:val="5C5C5C"/>
          <w:kern w:val="0"/>
          <w:sz w:val="18"/>
          <w:szCs w:val="18"/>
        </w:rPr>
      </w:pPr>
      <w:r w:rsidRPr="004F0931">
        <w:rPr>
          <w:rFonts w:ascii="&amp;quot" w:eastAsia="宋体" w:hAnsi="&amp;quot" w:cs="宋体"/>
          <w:color w:val="000000"/>
          <w:kern w:val="0"/>
          <w:sz w:val="18"/>
          <w:szCs w:val="18"/>
          <w:bdr w:val="none" w:sz="0" w:space="0" w:color="auto" w:frame="1"/>
          <w:shd w:val="clear" w:color="auto" w:fill="F8F8F8"/>
        </w:rPr>
        <w:t>};  </w:t>
      </w:r>
    </w:p>
    <w:p w14:paraId="300AE8EA" w14:textId="77777777" w:rsidR="004F0931" w:rsidRDefault="004F0931" w:rsidP="00C61F17"/>
    <w:p w14:paraId="2D963432" w14:textId="77777777" w:rsidR="004F0931" w:rsidRPr="00C61F17" w:rsidRDefault="004F0931" w:rsidP="00C61F17"/>
    <w:p w14:paraId="765D3E2C" w14:textId="77777777" w:rsidR="00EB67FD" w:rsidRDefault="008305AE" w:rsidP="0037285D">
      <w:pPr>
        <w:pStyle w:val="ad"/>
      </w:pPr>
      <w:bookmarkStart w:id="52" w:name="_Toc14893197"/>
      <w:bookmarkStart w:id="53" w:name="_Toc14893455"/>
      <w:bookmarkStart w:id="54" w:name="_Toc15046477"/>
      <w:r w:rsidRPr="008305AE">
        <w:rPr>
          <w:rFonts w:hint="eastAsia"/>
        </w:rPr>
        <w:t>ⅴ</w:t>
      </w:r>
      <w:r>
        <w:rPr>
          <w:rFonts w:hint="eastAsia"/>
        </w:rPr>
        <w:t>.</w:t>
      </w:r>
      <w:r>
        <w:t xml:space="preserve"> </w:t>
      </w:r>
      <w:r w:rsidR="00850736">
        <w:rPr>
          <w:rFonts w:hint="eastAsia"/>
        </w:rPr>
        <w:t>代码</w:t>
      </w:r>
      <w:r w:rsidR="007838E5">
        <w:rPr>
          <w:rFonts w:hint="eastAsia"/>
        </w:rPr>
        <w:t>功能测试</w:t>
      </w:r>
      <w:bookmarkEnd w:id="52"/>
      <w:bookmarkEnd w:id="53"/>
      <w:bookmarkEnd w:id="54"/>
    </w:p>
    <w:p w14:paraId="72272048" w14:textId="77777777" w:rsidR="00476E5A" w:rsidRDefault="00551169" w:rsidP="00551169">
      <w:pPr>
        <w:ind w:firstLineChars="200" w:firstLine="420"/>
      </w:pPr>
      <w:r w:rsidRPr="00C933EA">
        <w:rPr>
          <w:rFonts w:ascii="微软雅黑" w:hAnsi="微软雅黑" w:hint="eastAsia"/>
        </w:rPr>
        <w:t>从7月2</w:t>
      </w:r>
      <w:r w:rsidRPr="00C933EA">
        <w:rPr>
          <w:rFonts w:ascii="微软雅黑" w:hAnsi="微软雅黑"/>
        </w:rPr>
        <w:t>0</w:t>
      </w:r>
      <w:r w:rsidRPr="00C933EA">
        <w:rPr>
          <w:rFonts w:ascii="微软雅黑" w:hAnsi="微软雅黑" w:hint="eastAsia"/>
        </w:rPr>
        <w:t>日至7月2</w:t>
      </w:r>
      <w:r w:rsidRPr="00C933EA">
        <w:rPr>
          <w:rFonts w:ascii="微软雅黑" w:hAnsi="微软雅黑"/>
        </w:rPr>
        <w:t>5</w:t>
      </w:r>
      <w:r w:rsidRPr="00C933EA">
        <w:rPr>
          <w:rFonts w:ascii="微软雅黑" w:hAnsi="微软雅黑" w:hint="eastAsia"/>
        </w:rPr>
        <w:t>日，</w:t>
      </w:r>
      <w:r>
        <w:rPr>
          <w:rFonts w:hint="eastAsia"/>
        </w:rPr>
        <w:t>我们邀请了许多同学朋友试玩小游戏，也邀请了助教进行测试。总体评价体验良好，画风精美，流畅无卡顿。其中的一些问题反馈主要集中在游戏介绍和适配问题上，我们很大程度地改进了游戏介绍，考虑多种机型进行了适配。对于一些比较主观的意见，我们也尽可能做了改进，优化了游戏体验，如场景间动画过渡等。</w:t>
      </w:r>
    </w:p>
    <w:p w14:paraId="620E6590" w14:textId="77777777" w:rsidR="00551169" w:rsidRDefault="00551169" w:rsidP="00476E5A">
      <w:pPr>
        <w:ind w:firstLineChars="200" w:firstLine="420"/>
      </w:pPr>
      <w:r>
        <w:rPr>
          <w:rFonts w:hint="eastAsia"/>
        </w:rPr>
        <w:t>以下是收集到的一些评价：</w:t>
      </w:r>
    </w:p>
    <w:p w14:paraId="5D5B2572" w14:textId="77777777" w:rsidR="0037285D" w:rsidRDefault="0037285D" w:rsidP="00476E5A">
      <w:pPr>
        <w:ind w:firstLineChars="200" w:firstLine="420"/>
      </w:pPr>
    </w:p>
    <w:tbl>
      <w:tblPr>
        <w:tblStyle w:val="4-5"/>
        <w:tblW w:w="0" w:type="auto"/>
        <w:tblLook w:val="04A0" w:firstRow="1" w:lastRow="0" w:firstColumn="1" w:lastColumn="0" w:noHBand="0" w:noVBand="1"/>
      </w:tblPr>
      <w:tblGrid>
        <w:gridCol w:w="2764"/>
        <w:gridCol w:w="2689"/>
        <w:gridCol w:w="2843"/>
      </w:tblGrid>
      <w:tr w:rsidR="00551169" w14:paraId="4E681988" w14:textId="77777777" w:rsidTr="004357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4" w:type="dxa"/>
          </w:tcPr>
          <w:p w14:paraId="0CB861FB" w14:textId="77777777" w:rsidR="00551169" w:rsidRDefault="00551169" w:rsidP="00435789">
            <w:pPr>
              <w:jc w:val="center"/>
            </w:pPr>
            <w:r>
              <w:rPr>
                <w:rFonts w:hint="eastAsia"/>
              </w:rPr>
              <w:t>评价来源</w:t>
            </w:r>
          </w:p>
        </w:tc>
        <w:tc>
          <w:tcPr>
            <w:tcW w:w="2689" w:type="dxa"/>
          </w:tcPr>
          <w:p w14:paraId="18938C50" w14:textId="77777777" w:rsidR="00551169" w:rsidRDefault="00551169" w:rsidP="00435789">
            <w:pPr>
              <w:jc w:val="center"/>
              <w:cnfStyle w:val="100000000000" w:firstRow="1" w:lastRow="0" w:firstColumn="0" w:lastColumn="0" w:oddVBand="0" w:evenVBand="0" w:oddHBand="0" w:evenHBand="0" w:firstRowFirstColumn="0" w:firstRowLastColumn="0" w:lastRowFirstColumn="0" w:lastRowLastColumn="0"/>
            </w:pPr>
            <w:r>
              <w:rPr>
                <w:rFonts w:hint="eastAsia"/>
              </w:rPr>
              <w:t>手机型号</w:t>
            </w:r>
          </w:p>
        </w:tc>
        <w:tc>
          <w:tcPr>
            <w:tcW w:w="2843" w:type="dxa"/>
          </w:tcPr>
          <w:p w14:paraId="6F7AA064" w14:textId="77777777" w:rsidR="00551169" w:rsidRDefault="00551169" w:rsidP="00435789">
            <w:pPr>
              <w:jc w:val="center"/>
              <w:cnfStyle w:val="100000000000" w:firstRow="1" w:lastRow="0" w:firstColumn="0" w:lastColumn="0" w:oddVBand="0" w:evenVBand="0" w:oddHBand="0" w:evenHBand="0" w:firstRowFirstColumn="0" w:firstRowLastColumn="0" w:lastRowFirstColumn="0" w:lastRowLastColumn="0"/>
            </w:pPr>
            <w:r>
              <w:rPr>
                <w:rFonts w:hint="eastAsia"/>
              </w:rPr>
              <w:t>评价</w:t>
            </w:r>
          </w:p>
        </w:tc>
      </w:tr>
      <w:tr w:rsidR="00551169" w14:paraId="15F8FB40" w14:textId="77777777" w:rsidTr="00435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4" w:type="dxa"/>
          </w:tcPr>
          <w:p w14:paraId="0AA86454" w14:textId="77777777" w:rsidR="00551169" w:rsidRPr="0015596A" w:rsidRDefault="00551169" w:rsidP="0015596A">
            <w:pPr>
              <w:jc w:val="center"/>
              <w:rPr>
                <w:rFonts w:ascii="微软雅黑" w:hAnsi="微软雅黑"/>
                <w:b w:val="0"/>
                <w:bCs w:val="0"/>
              </w:rPr>
            </w:pPr>
            <w:r w:rsidRPr="0015596A">
              <w:rPr>
                <w:rFonts w:ascii="微软雅黑" w:hAnsi="微软雅黑" w:hint="eastAsia"/>
                <w:b w:val="0"/>
                <w:bCs w:val="0"/>
              </w:rPr>
              <w:t>M同学</w:t>
            </w:r>
          </w:p>
        </w:tc>
        <w:tc>
          <w:tcPr>
            <w:tcW w:w="2689" w:type="dxa"/>
          </w:tcPr>
          <w:p w14:paraId="791DAFE5" w14:textId="77777777" w:rsidR="00551169" w:rsidRPr="0015596A" w:rsidRDefault="007B0993" w:rsidP="0015596A">
            <w:pPr>
              <w:jc w:val="center"/>
              <w:cnfStyle w:val="000000100000" w:firstRow="0" w:lastRow="0" w:firstColumn="0" w:lastColumn="0" w:oddVBand="0" w:evenVBand="0" w:oddHBand="1" w:evenHBand="0" w:firstRowFirstColumn="0" w:firstRowLastColumn="0" w:lastRowFirstColumn="0" w:lastRowLastColumn="0"/>
              <w:rPr>
                <w:rFonts w:ascii="微软雅黑" w:hAnsi="微软雅黑"/>
              </w:rPr>
            </w:pPr>
            <w:r w:rsidRPr="0015596A">
              <w:rPr>
                <w:rFonts w:ascii="微软雅黑" w:hAnsi="微软雅黑"/>
              </w:rPr>
              <w:t>HUAWEI Nova2 Plus</w:t>
            </w:r>
          </w:p>
        </w:tc>
        <w:tc>
          <w:tcPr>
            <w:tcW w:w="2843" w:type="dxa"/>
          </w:tcPr>
          <w:p w14:paraId="02F1EC0A" w14:textId="77777777" w:rsidR="00551169" w:rsidRPr="0015596A" w:rsidRDefault="00551169" w:rsidP="00180175">
            <w:pPr>
              <w:cnfStyle w:val="000000100000" w:firstRow="0" w:lastRow="0" w:firstColumn="0" w:lastColumn="0" w:oddVBand="0" w:evenVBand="0" w:oddHBand="1" w:evenHBand="0" w:firstRowFirstColumn="0" w:firstRowLastColumn="0" w:lastRowFirstColumn="0" w:lastRowLastColumn="0"/>
              <w:rPr>
                <w:sz w:val="18"/>
                <w:szCs w:val="20"/>
              </w:rPr>
            </w:pPr>
            <w:r w:rsidRPr="0015596A">
              <w:rPr>
                <w:rFonts w:hint="eastAsia"/>
                <w:sz w:val="18"/>
                <w:szCs w:val="20"/>
              </w:rPr>
              <w:t>整体感觉很好，动画很</w:t>
            </w:r>
            <w:proofErr w:type="gramStart"/>
            <w:r w:rsidRPr="0015596A">
              <w:rPr>
                <w:rFonts w:hint="eastAsia"/>
                <w:sz w:val="18"/>
                <w:szCs w:val="20"/>
              </w:rPr>
              <w:t>炫</w:t>
            </w:r>
            <w:proofErr w:type="gramEnd"/>
            <w:r w:rsidR="00F47D15" w:rsidRPr="0015596A">
              <w:rPr>
                <w:rFonts w:hint="eastAsia"/>
                <w:sz w:val="18"/>
                <w:szCs w:val="20"/>
              </w:rPr>
              <w:t>。</w:t>
            </w:r>
          </w:p>
        </w:tc>
      </w:tr>
      <w:tr w:rsidR="00551169" w14:paraId="3A7D0EC5" w14:textId="77777777" w:rsidTr="00435789">
        <w:tc>
          <w:tcPr>
            <w:cnfStyle w:val="001000000000" w:firstRow="0" w:lastRow="0" w:firstColumn="1" w:lastColumn="0" w:oddVBand="0" w:evenVBand="0" w:oddHBand="0" w:evenHBand="0" w:firstRowFirstColumn="0" w:firstRowLastColumn="0" w:lastRowFirstColumn="0" w:lastRowLastColumn="0"/>
            <w:tcW w:w="2764" w:type="dxa"/>
          </w:tcPr>
          <w:p w14:paraId="0BCB81E6" w14:textId="77777777" w:rsidR="00551169" w:rsidRPr="0015596A" w:rsidRDefault="00551169" w:rsidP="0015596A">
            <w:pPr>
              <w:jc w:val="center"/>
              <w:rPr>
                <w:rFonts w:ascii="微软雅黑" w:hAnsi="微软雅黑"/>
                <w:b w:val="0"/>
                <w:bCs w:val="0"/>
              </w:rPr>
            </w:pPr>
            <w:r w:rsidRPr="0015596A">
              <w:rPr>
                <w:rFonts w:ascii="微软雅黑" w:hAnsi="微软雅黑" w:hint="eastAsia"/>
                <w:b w:val="0"/>
                <w:bCs w:val="0"/>
              </w:rPr>
              <w:t>W同学</w:t>
            </w:r>
          </w:p>
        </w:tc>
        <w:tc>
          <w:tcPr>
            <w:tcW w:w="2689" w:type="dxa"/>
          </w:tcPr>
          <w:p w14:paraId="19430F27" w14:textId="77777777" w:rsidR="00551169" w:rsidRPr="0015596A" w:rsidRDefault="00551169" w:rsidP="0015596A">
            <w:pPr>
              <w:jc w:val="center"/>
              <w:cnfStyle w:val="000000000000" w:firstRow="0" w:lastRow="0" w:firstColumn="0" w:lastColumn="0" w:oddVBand="0" w:evenVBand="0" w:oddHBand="0" w:evenHBand="0" w:firstRowFirstColumn="0" w:firstRowLastColumn="0" w:lastRowFirstColumn="0" w:lastRowLastColumn="0"/>
              <w:rPr>
                <w:rFonts w:ascii="微软雅黑" w:hAnsi="微软雅黑"/>
              </w:rPr>
            </w:pPr>
            <w:r w:rsidRPr="0015596A">
              <w:rPr>
                <w:rFonts w:ascii="微软雅黑" w:hAnsi="微软雅黑" w:hint="eastAsia"/>
              </w:rPr>
              <w:t>华为荣耀1</w:t>
            </w:r>
            <w:r w:rsidRPr="0015596A">
              <w:rPr>
                <w:rFonts w:ascii="微软雅黑" w:hAnsi="微软雅黑"/>
              </w:rPr>
              <w:t>0</w:t>
            </w:r>
          </w:p>
        </w:tc>
        <w:tc>
          <w:tcPr>
            <w:tcW w:w="2843" w:type="dxa"/>
          </w:tcPr>
          <w:p w14:paraId="3CA9004B" w14:textId="77777777" w:rsidR="00551169" w:rsidRPr="0015596A" w:rsidRDefault="00551169" w:rsidP="00180175">
            <w:pPr>
              <w:cnfStyle w:val="000000000000" w:firstRow="0" w:lastRow="0" w:firstColumn="0" w:lastColumn="0" w:oddVBand="0" w:evenVBand="0" w:oddHBand="0" w:evenHBand="0" w:firstRowFirstColumn="0" w:firstRowLastColumn="0" w:lastRowFirstColumn="0" w:lastRowLastColumn="0"/>
              <w:rPr>
                <w:sz w:val="18"/>
                <w:szCs w:val="20"/>
              </w:rPr>
            </w:pPr>
            <w:r w:rsidRPr="0015596A">
              <w:rPr>
                <w:rFonts w:hint="eastAsia"/>
                <w:sz w:val="18"/>
                <w:szCs w:val="20"/>
              </w:rPr>
              <w:t>游戏将太极阴阳的思想融入其中，使其极具中国风，这是一大亮点。游戏有点像别踩白块的升级版，颇有挑战性，但是也特别容易让人欲罢不能。</w:t>
            </w:r>
          </w:p>
        </w:tc>
      </w:tr>
      <w:tr w:rsidR="002347EF" w14:paraId="52C09FC6" w14:textId="77777777" w:rsidTr="00435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4" w:type="dxa"/>
          </w:tcPr>
          <w:p w14:paraId="6AAC6704" w14:textId="77777777" w:rsidR="002347EF" w:rsidRDefault="002347EF" w:rsidP="002347EF">
            <w:pPr>
              <w:jc w:val="center"/>
            </w:pPr>
            <w:r w:rsidRPr="002149D2">
              <w:rPr>
                <w:rFonts w:ascii="微软雅黑" w:hAnsi="微软雅黑" w:hint="eastAsia"/>
                <w:b w:val="0"/>
                <w:bCs w:val="0"/>
              </w:rPr>
              <w:t>H同学</w:t>
            </w:r>
          </w:p>
        </w:tc>
        <w:tc>
          <w:tcPr>
            <w:tcW w:w="2689" w:type="dxa"/>
          </w:tcPr>
          <w:p w14:paraId="72F90148" w14:textId="77777777" w:rsidR="002347EF" w:rsidRDefault="002347EF" w:rsidP="002347EF">
            <w:pPr>
              <w:jc w:val="center"/>
              <w:cnfStyle w:val="000000100000" w:firstRow="0" w:lastRow="0" w:firstColumn="0" w:lastColumn="0" w:oddVBand="0" w:evenVBand="0" w:oddHBand="1" w:evenHBand="0" w:firstRowFirstColumn="0" w:firstRowLastColumn="0" w:lastRowFirstColumn="0" w:lastRowLastColumn="0"/>
            </w:pPr>
            <w:r w:rsidRPr="001855FB">
              <w:rPr>
                <w:rFonts w:ascii="微软雅黑" w:hAnsi="微软雅黑" w:hint="eastAsia"/>
              </w:rPr>
              <w:t>华为</w:t>
            </w:r>
            <w:r w:rsidRPr="001855FB">
              <w:rPr>
                <w:rFonts w:ascii="微软雅黑" w:hAnsi="微软雅黑"/>
              </w:rPr>
              <w:t>mate20</w:t>
            </w:r>
          </w:p>
        </w:tc>
        <w:tc>
          <w:tcPr>
            <w:tcW w:w="2843" w:type="dxa"/>
          </w:tcPr>
          <w:p w14:paraId="55B31886" w14:textId="77777777" w:rsidR="002347EF" w:rsidRDefault="002347EF" w:rsidP="002347EF">
            <w:pPr>
              <w:cnfStyle w:val="000000100000" w:firstRow="0" w:lastRow="0" w:firstColumn="0" w:lastColumn="0" w:oddVBand="0" w:evenVBand="0" w:oddHBand="1" w:evenHBand="0" w:firstRowFirstColumn="0" w:firstRowLastColumn="0" w:lastRowFirstColumn="0" w:lastRowLastColumn="0"/>
            </w:pPr>
            <w:r w:rsidRPr="00281EF2">
              <w:rPr>
                <w:rFonts w:hint="eastAsia"/>
                <w:sz w:val="18"/>
                <w:szCs w:val="20"/>
              </w:rPr>
              <w:t>这款游戏以阴阳为背景，跳出了钢琴黑白键的局限，利用中国特色的文化，实属新奇；游戏方式上又很好地结合了阴阳两极的特点，同极相融，非黑即白；这游戏整个玩下来十分流畅没有出现卡顿，开发人员值得被称赞。</w:t>
            </w:r>
          </w:p>
        </w:tc>
      </w:tr>
      <w:tr w:rsidR="002347EF" w14:paraId="69300D11" w14:textId="77777777" w:rsidTr="00435789">
        <w:tc>
          <w:tcPr>
            <w:cnfStyle w:val="001000000000" w:firstRow="0" w:lastRow="0" w:firstColumn="1" w:lastColumn="0" w:oddVBand="0" w:evenVBand="0" w:oddHBand="0" w:evenHBand="0" w:firstRowFirstColumn="0" w:firstRowLastColumn="0" w:lastRowFirstColumn="0" w:lastRowLastColumn="0"/>
            <w:tcW w:w="2764" w:type="dxa"/>
          </w:tcPr>
          <w:p w14:paraId="42BE59A1" w14:textId="77777777" w:rsidR="002347EF" w:rsidRPr="0015596A" w:rsidRDefault="002347EF" w:rsidP="002347EF">
            <w:pPr>
              <w:jc w:val="center"/>
              <w:rPr>
                <w:rFonts w:ascii="微软雅黑" w:hAnsi="微软雅黑"/>
                <w:b w:val="0"/>
                <w:bCs w:val="0"/>
              </w:rPr>
            </w:pPr>
            <w:r w:rsidRPr="0015596A">
              <w:rPr>
                <w:rFonts w:ascii="微软雅黑" w:hAnsi="微软雅黑" w:hint="eastAsia"/>
                <w:b w:val="0"/>
                <w:bCs w:val="0"/>
              </w:rPr>
              <w:t>Z同学 &lt;</w:t>
            </w:r>
            <w:r w:rsidRPr="0015596A">
              <w:rPr>
                <w:rFonts w:ascii="微软雅黑" w:hAnsi="微软雅黑"/>
                <w:b w:val="0"/>
                <w:bCs w:val="0"/>
              </w:rPr>
              <w:t>1&gt;</w:t>
            </w:r>
          </w:p>
        </w:tc>
        <w:tc>
          <w:tcPr>
            <w:tcW w:w="2689" w:type="dxa"/>
          </w:tcPr>
          <w:p w14:paraId="1B814224" w14:textId="77777777" w:rsidR="002347EF" w:rsidRPr="0015596A" w:rsidRDefault="002347EF" w:rsidP="002347EF">
            <w:pPr>
              <w:jc w:val="center"/>
              <w:cnfStyle w:val="000000000000" w:firstRow="0" w:lastRow="0" w:firstColumn="0" w:lastColumn="0" w:oddVBand="0" w:evenVBand="0" w:oddHBand="0" w:evenHBand="0" w:firstRowFirstColumn="0" w:firstRowLastColumn="0" w:lastRowFirstColumn="0" w:lastRowLastColumn="0"/>
              <w:rPr>
                <w:rFonts w:ascii="微软雅黑" w:hAnsi="微软雅黑"/>
              </w:rPr>
            </w:pPr>
            <w:r w:rsidRPr="0015596A">
              <w:rPr>
                <w:rFonts w:ascii="微软雅黑" w:hAnsi="微软雅黑" w:hint="eastAsia"/>
              </w:rPr>
              <w:t>坚果</w:t>
            </w:r>
            <w:r w:rsidRPr="0015596A">
              <w:rPr>
                <w:rFonts w:ascii="微软雅黑" w:hAnsi="微软雅黑"/>
              </w:rPr>
              <w:t>pro2</w:t>
            </w:r>
          </w:p>
        </w:tc>
        <w:tc>
          <w:tcPr>
            <w:tcW w:w="2843" w:type="dxa"/>
          </w:tcPr>
          <w:p w14:paraId="48D331F3" w14:textId="77777777" w:rsidR="002347EF" w:rsidRPr="0015596A" w:rsidRDefault="002347EF" w:rsidP="002347EF">
            <w:pPr>
              <w:cnfStyle w:val="000000000000" w:firstRow="0" w:lastRow="0" w:firstColumn="0" w:lastColumn="0" w:oddVBand="0" w:evenVBand="0" w:oddHBand="0" w:evenHBand="0" w:firstRowFirstColumn="0" w:firstRowLastColumn="0" w:lastRowFirstColumn="0" w:lastRowLastColumn="0"/>
              <w:rPr>
                <w:sz w:val="18"/>
                <w:szCs w:val="20"/>
              </w:rPr>
            </w:pPr>
            <w:r w:rsidRPr="0015596A">
              <w:rPr>
                <w:rFonts w:hint="eastAsia"/>
                <w:sz w:val="18"/>
                <w:szCs w:val="20"/>
              </w:rPr>
              <w:t>画风新奇，结合中国传统文化蕴意丰富，富有中国特色，但是游</w:t>
            </w:r>
            <w:r w:rsidRPr="0015596A">
              <w:rPr>
                <w:rFonts w:hint="eastAsia"/>
                <w:sz w:val="18"/>
                <w:szCs w:val="20"/>
              </w:rPr>
              <w:lastRenderedPageBreak/>
              <w:t>戏说明不够明确无法起到指导作用，俩勾玉转得太快了容易让玩家产生眩晕感，还望改进，总体来说有继承有创新还是不错的。</w:t>
            </w:r>
          </w:p>
        </w:tc>
      </w:tr>
      <w:tr w:rsidR="002347EF" w14:paraId="744ACC22" w14:textId="77777777" w:rsidTr="00435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4" w:type="dxa"/>
          </w:tcPr>
          <w:p w14:paraId="7372448D" w14:textId="77777777" w:rsidR="002347EF" w:rsidRPr="0015596A" w:rsidRDefault="002347EF" w:rsidP="002347EF">
            <w:pPr>
              <w:jc w:val="center"/>
              <w:rPr>
                <w:rFonts w:ascii="微软雅黑" w:hAnsi="微软雅黑"/>
                <w:b w:val="0"/>
                <w:bCs w:val="0"/>
              </w:rPr>
            </w:pPr>
            <w:r w:rsidRPr="0015596A">
              <w:rPr>
                <w:rFonts w:ascii="微软雅黑" w:hAnsi="微软雅黑" w:hint="eastAsia"/>
                <w:b w:val="0"/>
                <w:bCs w:val="0"/>
              </w:rPr>
              <w:lastRenderedPageBreak/>
              <w:t xml:space="preserve">Z同学 </w:t>
            </w:r>
            <w:r w:rsidRPr="0015596A">
              <w:rPr>
                <w:rFonts w:ascii="微软雅黑" w:hAnsi="微软雅黑"/>
                <w:b w:val="0"/>
                <w:bCs w:val="0"/>
              </w:rPr>
              <w:t>&lt;2&gt;</w:t>
            </w:r>
          </w:p>
        </w:tc>
        <w:tc>
          <w:tcPr>
            <w:tcW w:w="2689" w:type="dxa"/>
          </w:tcPr>
          <w:p w14:paraId="01BCCD56" w14:textId="77777777" w:rsidR="002347EF" w:rsidRPr="0015596A" w:rsidRDefault="002347EF" w:rsidP="002347EF">
            <w:pPr>
              <w:jc w:val="center"/>
              <w:cnfStyle w:val="000000100000" w:firstRow="0" w:lastRow="0" w:firstColumn="0" w:lastColumn="0" w:oddVBand="0" w:evenVBand="0" w:oddHBand="1" w:evenHBand="0" w:firstRowFirstColumn="0" w:firstRowLastColumn="0" w:lastRowFirstColumn="0" w:lastRowLastColumn="0"/>
              <w:rPr>
                <w:rFonts w:ascii="微软雅黑" w:hAnsi="微软雅黑"/>
              </w:rPr>
            </w:pPr>
            <w:r w:rsidRPr="0015596A">
              <w:rPr>
                <w:rFonts w:ascii="微软雅黑" w:hAnsi="微软雅黑"/>
              </w:rPr>
              <w:t>OPPO R11st</w:t>
            </w:r>
          </w:p>
        </w:tc>
        <w:tc>
          <w:tcPr>
            <w:tcW w:w="2843" w:type="dxa"/>
          </w:tcPr>
          <w:p w14:paraId="431E1650" w14:textId="77777777" w:rsidR="002347EF" w:rsidRPr="0015596A" w:rsidRDefault="002347EF" w:rsidP="002347EF">
            <w:pPr>
              <w:cnfStyle w:val="000000100000" w:firstRow="0" w:lastRow="0" w:firstColumn="0" w:lastColumn="0" w:oddVBand="0" w:evenVBand="0" w:oddHBand="1" w:evenHBand="0" w:firstRowFirstColumn="0" w:firstRowLastColumn="0" w:lastRowFirstColumn="0" w:lastRowLastColumn="0"/>
              <w:rPr>
                <w:sz w:val="18"/>
                <w:szCs w:val="20"/>
              </w:rPr>
            </w:pPr>
            <w:r w:rsidRPr="0015596A">
              <w:rPr>
                <w:rFonts w:hint="eastAsia"/>
                <w:sz w:val="18"/>
                <w:szCs w:val="20"/>
              </w:rPr>
              <w:t>本游戏结合了中国古代的阴阳传说，看似简单，但考验着人在黑白变化中的注意力和反应力。另外画风贴切，黑白为主，给人视觉上最直接的反差感。</w:t>
            </w:r>
          </w:p>
        </w:tc>
      </w:tr>
      <w:tr w:rsidR="002347EF" w14:paraId="5279B03C" w14:textId="77777777" w:rsidTr="00435789">
        <w:tc>
          <w:tcPr>
            <w:cnfStyle w:val="001000000000" w:firstRow="0" w:lastRow="0" w:firstColumn="1" w:lastColumn="0" w:oddVBand="0" w:evenVBand="0" w:oddHBand="0" w:evenHBand="0" w:firstRowFirstColumn="0" w:firstRowLastColumn="0" w:lastRowFirstColumn="0" w:lastRowLastColumn="0"/>
            <w:tcW w:w="2764" w:type="dxa"/>
          </w:tcPr>
          <w:p w14:paraId="748639B9" w14:textId="77777777" w:rsidR="002347EF" w:rsidRPr="0015596A" w:rsidRDefault="002347EF" w:rsidP="002347EF">
            <w:pPr>
              <w:jc w:val="center"/>
              <w:rPr>
                <w:rFonts w:ascii="微软雅黑" w:hAnsi="微软雅黑"/>
                <w:b w:val="0"/>
                <w:bCs w:val="0"/>
              </w:rPr>
            </w:pPr>
            <w:r w:rsidRPr="0015596A">
              <w:rPr>
                <w:rFonts w:ascii="微软雅黑" w:hAnsi="微软雅黑" w:hint="eastAsia"/>
                <w:b w:val="0"/>
                <w:bCs w:val="0"/>
              </w:rPr>
              <w:t>Z</w:t>
            </w:r>
            <w:r w:rsidRPr="0015596A">
              <w:rPr>
                <w:rFonts w:ascii="微软雅黑" w:hAnsi="微软雅黑"/>
                <w:b w:val="0"/>
                <w:bCs w:val="0"/>
              </w:rPr>
              <w:t xml:space="preserve"> </w:t>
            </w:r>
            <w:r w:rsidRPr="0015596A">
              <w:rPr>
                <w:rFonts w:ascii="微软雅黑" w:hAnsi="微软雅黑" w:hint="eastAsia"/>
                <w:b w:val="0"/>
                <w:bCs w:val="0"/>
              </w:rPr>
              <w:t xml:space="preserve">同学 </w:t>
            </w:r>
            <w:r w:rsidRPr="0015596A">
              <w:rPr>
                <w:rFonts w:ascii="微软雅黑" w:hAnsi="微软雅黑"/>
                <w:b w:val="0"/>
                <w:bCs w:val="0"/>
              </w:rPr>
              <w:t>&lt;3&gt;</w:t>
            </w:r>
          </w:p>
        </w:tc>
        <w:tc>
          <w:tcPr>
            <w:tcW w:w="2689" w:type="dxa"/>
          </w:tcPr>
          <w:p w14:paraId="5C615455" w14:textId="77777777" w:rsidR="002347EF" w:rsidRPr="0015596A" w:rsidRDefault="002347EF" w:rsidP="002347EF">
            <w:pPr>
              <w:jc w:val="center"/>
              <w:cnfStyle w:val="000000000000" w:firstRow="0" w:lastRow="0" w:firstColumn="0" w:lastColumn="0" w:oddVBand="0" w:evenVBand="0" w:oddHBand="0" w:evenHBand="0" w:firstRowFirstColumn="0" w:firstRowLastColumn="0" w:lastRowFirstColumn="0" w:lastRowLastColumn="0"/>
              <w:rPr>
                <w:rFonts w:ascii="微软雅黑" w:hAnsi="微软雅黑"/>
              </w:rPr>
            </w:pPr>
            <w:r w:rsidRPr="0015596A">
              <w:rPr>
                <w:rFonts w:ascii="微软雅黑" w:hAnsi="微软雅黑"/>
              </w:rPr>
              <w:t>vivo Y97</w:t>
            </w:r>
          </w:p>
        </w:tc>
        <w:tc>
          <w:tcPr>
            <w:tcW w:w="2843" w:type="dxa"/>
          </w:tcPr>
          <w:p w14:paraId="1CED30E6" w14:textId="77777777" w:rsidR="002347EF" w:rsidRPr="0015596A" w:rsidRDefault="002347EF" w:rsidP="002347EF">
            <w:pPr>
              <w:cnfStyle w:val="000000000000" w:firstRow="0" w:lastRow="0" w:firstColumn="0" w:lastColumn="0" w:oddVBand="0" w:evenVBand="0" w:oddHBand="0" w:evenHBand="0" w:firstRowFirstColumn="0" w:firstRowLastColumn="0" w:lastRowFirstColumn="0" w:lastRowLastColumn="0"/>
              <w:rPr>
                <w:sz w:val="18"/>
                <w:szCs w:val="20"/>
              </w:rPr>
            </w:pPr>
            <w:r w:rsidRPr="0015596A">
              <w:rPr>
                <w:rFonts w:hint="eastAsia"/>
                <w:sz w:val="18"/>
                <w:szCs w:val="20"/>
              </w:rPr>
              <w:t>游戏规则很新颖，融合了中国传统文化，有很好的游戏体验，就是两极的转速有点快，有点晕，如果能够改进就很优秀了</w:t>
            </w:r>
            <w:r w:rsidR="008B4C1C">
              <w:rPr>
                <w:rFonts w:hint="eastAsia"/>
                <w:sz w:val="18"/>
                <w:szCs w:val="20"/>
              </w:rPr>
              <w:t>。</w:t>
            </w:r>
          </w:p>
        </w:tc>
      </w:tr>
      <w:tr w:rsidR="00FF2C24" w:rsidRPr="0005715E" w14:paraId="5BCA2DA7" w14:textId="77777777" w:rsidTr="00435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4" w:type="dxa"/>
          </w:tcPr>
          <w:p w14:paraId="216ACEFB" w14:textId="77777777" w:rsidR="00FF2C24" w:rsidRPr="00FF2C24" w:rsidRDefault="00FF2C24" w:rsidP="002347EF">
            <w:pPr>
              <w:jc w:val="center"/>
              <w:rPr>
                <w:rFonts w:ascii="微软雅黑" w:hAnsi="微软雅黑"/>
                <w:b w:val="0"/>
                <w:bCs w:val="0"/>
              </w:rPr>
            </w:pPr>
            <w:r w:rsidRPr="00FF2C24">
              <w:rPr>
                <w:rFonts w:ascii="微软雅黑" w:hAnsi="微软雅黑" w:hint="eastAsia"/>
                <w:b w:val="0"/>
                <w:bCs w:val="0"/>
              </w:rPr>
              <w:t xml:space="preserve">Z同学 </w:t>
            </w:r>
            <w:r w:rsidRPr="00FF2C24">
              <w:rPr>
                <w:rFonts w:ascii="微软雅黑" w:hAnsi="微软雅黑"/>
                <w:b w:val="0"/>
                <w:bCs w:val="0"/>
              </w:rPr>
              <w:t>&lt;4&gt;</w:t>
            </w:r>
          </w:p>
        </w:tc>
        <w:tc>
          <w:tcPr>
            <w:tcW w:w="2689" w:type="dxa"/>
          </w:tcPr>
          <w:p w14:paraId="19933D37" w14:textId="77777777" w:rsidR="00FF2C24" w:rsidRPr="0015596A" w:rsidRDefault="00E66893" w:rsidP="002347EF">
            <w:pPr>
              <w:jc w:val="center"/>
              <w:cnfStyle w:val="000000100000" w:firstRow="0" w:lastRow="0" w:firstColumn="0" w:lastColumn="0" w:oddVBand="0" w:evenVBand="0" w:oddHBand="1" w:evenHBand="0" w:firstRowFirstColumn="0" w:firstRowLastColumn="0" w:lastRowFirstColumn="0" w:lastRowLastColumn="0"/>
              <w:rPr>
                <w:rFonts w:ascii="微软雅黑" w:hAnsi="微软雅黑"/>
              </w:rPr>
            </w:pPr>
            <w:r w:rsidRPr="00E66893">
              <w:rPr>
                <w:rFonts w:ascii="微软雅黑" w:hAnsi="微软雅黑"/>
              </w:rPr>
              <w:t>iphone7</w:t>
            </w:r>
          </w:p>
        </w:tc>
        <w:tc>
          <w:tcPr>
            <w:tcW w:w="2843" w:type="dxa"/>
          </w:tcPr>
          <w:p w14:paraId="40A02C24" w14:textId="77777777" w:rsidR="00FF2C24" w:rsidRPr="0015596A" w:rsidRDefault="00E66893" w:rsidP="002347EF">
            <w:pPr>
              <w:cnfStyle w:val="000000100000" w:firstRow="0" w:lastRow="0" w:firstColumn="0" w:lastColumn="0" w:oddVBand="0" w:evenVBand="0" w:oddHBand="1" w:evenHBand="0" w:firstRowFirstColumn="0" w:firstRowLastColumn="0" w:lastRowFirstColumn="0" w:lastRowLastColumn="0"/>
              <w:rPr>
                <w:sz w:val="18"/>
                <w:szCs w:val="20"/>
              </w:rPr>
            </w:pPr>
            <w:r w:rsidRPr="00E66893">
              <w:rPr>
                <w:rFonts w:hint="eastAsia"/>
                <w:sz w:val="18"/>
                <w:szCs w:val="20"/>
              </w:rPr>
              <w:t>很有</w:t>
            </w:r>
            <w:r w:rsidR="0005715E">
              <w:rPr>
                <w:rFonts w:hint="eastAsia"/>
                <w:sz w:val="18"/>
                <w:szCs w:val="20"/>
              </w:rPr>
              <w:t>挑战</w:t>
            </w:r>
            <w:r w:rsidRPr="00E66893">
              <w:rPr>
                <w:rFonts w:hint="eastAsia"/>
                <w:sz w:val="18"/>
                <w:szCs w:val="20"/>
              </w:rPr>
              <w:t>性！让人不相信自己这么</w:t>
            </w:r>
            <w:proofErr w:type="gramStart"/>
            <w:r w:rsidRPr="00E66893">
              <w:rPr>
                <w:rFonts w:hint="eastAsia"/>
                <w:sz w:val="18"/>
                <w:szCs w:val="20"/>
              </w:rPr>
              <w:t>弱所以</w:t>
            </w:r>
            <w:proofErr w:type="gramEnd"/>
            <w:r w:rsidRPr="00E66893">
              <w:rPr>
                <w:rFonts w:hint="eastAsia"/>
                <w:sz w:val="18"/>
                <w:szCs w:val="20"/>
              </w:rPr>
              <w:t>会再玩</w:t>
            </w:r>
            <w:r>
              <w:rPr>
                <w:rFonts w:hint="eastAsia"/>
                <w:sz w:val="18"/>
                <w:szCs w:val="20"/>
              </w:rPr>
              <w:t>。</w:t>
            </w:r>
            <w:r w:rsidR="00074B71">
              <w:rPr>
                <w:rFonts w:hint="eastAsia"/>
                <w:sz w:val="18"/>
                <w:szCs w:val="20"/>
              </w:rPr>
              <w:t xml:space="preserve"> </w:t>
            </w:r>
            <w:r w:rsidR="004E03E5">
              <w:rPr>
                <w:noProof/>
              </w:rPr>
              <w:drawing>
                <wp:inline distT="0" distB="0" distL="0" distR="0" wp14:anchorId="0297DE83" wp14:editId="173FF620">
                  <wp:extent cx="234950" cy="234950"/>
                  <wp:effectExtent l="0" t="0" r="0" b="0"/>
                  <wp:docPr id="43" name="图片 43" descr="C:\Users\Wish\AppData\Local\Temp\SGPicFaceTpBq\12556\0034CF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sh\AppData\Local\Temp\SGPicFaceTpBq\12556\0034CF9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inline>
              </w:drawing>
            </w:r>
          </w:p>
        </w:tc>
      </w:tr>
    </w:tbl>
    <w:p w14:paraId="764651EE" w14:textId="77777777" w:rsidR="00551169" w:rsidRDefault="00551169" w:rsidP="00551169"/>
    <w:p w14:paraId="02C217BE" w14:textId="77777777" w:rsidR="00F663F3" w:rsidRPr="00F663F3" w:rsidRDefault="00F663F3" w:rsidP="0007141F"/>
    <w:p w14:paraId="6B15864C" w14:textId="77777777" w:rsidR="00BB4344" w:rsidRDefault="00411996" w:rsidP="00EC3FA7">
      <w:pPr>
        <w:pStyle w:val="1"/>
      </w:pPr>
      <w:bookmarkStart w:id="55" w:name="_Toc14893198"/>
      <w:bookmarkStart w:id="56" w:name="_Toc14893456"/>
      <w:bookmarkStart w:id="57" w:name="_Toc15046478"/>
      <w:r w:rsidRPr="00411996">
        <w:rPr>
          <w:rFonts w:hint="eastAsia"/>
        </w:rPr>
        <w:t>Ⅳ</w:t>
      </w:r>
      <w:r>
        <w:rPr>
          <w:rFonts w:hint="eastAsia"/>
        </w:rPr>
        <w:t>.</w:t>
      </w:r>
      <w:r>
        <w:t xml:space="preserve"> </w:t>
      </w:r>
      <w:r w:rsidR="00964DE1">
        <w:rPr>
          <w:rFonts w:hint="eastAsia"/>
        </w:rPr>
        <w:t>引用说明</w:t>
      </w:r>
      <w:bookmarkEnd w:id="55"/>
      <w:bookmarkEnd w:id="56"/>
      <w:bookmarkEnd w:id="57"/>
    </w:p>
    <w:p w14:paraId="33CE0D3F" w14:textId="77777777" w:rsidR="008C4C3C" w:rsidRDefault="00CB0DDB" w:rsidP="00CB0DDB">
      <w:pPr>
        <w:pStyle w:val="ad"/>
      </w:pPr>
      <w:bookmarkStart w:id="58" w:name="_Toc14893199"/>
      <w:bookmarkStart w:id="59" w:name="_Toc14893457"/>
      <w:bookmarkStart w:id="60" w:name="_Toc15046479"/>
      <w:r w:rsidRPr="00CB0DDB">
        <w:rPr>
          <w:rFonts w:hint="eastAsia"/>
        </w:rPr>
        <w:t>ⅰ</w:t>
      </w:r>
      <w:r>
        <w:rPr>
          <w:rFonts w:hint="eastAsia"/>
        </w:rPr>
        <w:t>.</w:t>
      </w:r>
      <w:r>
        <w:t xml:space="preserve"> </w:t>
      </w:r>
      <w:r w:rsidR="0010212C">
        <w:rPr>
          <w:rFonts w:hint="eastAsia"/>
        </w:rPr>
        <w:t>技术</w:t>
      </w:r>
      <w:r w:rsidR="005A3664">
        <w:rPr>
          <w:rFonts w:hint="eastAsia"/>
        </w:rPr>
        <w:t>参考资料</w:t>
      </w:r>
      <w:bookmarkEnd w:id="58"/>
      <w:bookmarkEnd w:id="59"/>
      <w:bookmarkEnd w:id="60"/>
    </w:p>
    <w:p w14:paraId="02DEE935" w14:textId="77777777" w:rsidR="003E141C" w:rsidRDefault="003E141C" w:rsidP="003E141C"/>
    <w:p w14:paraId="3CA53606" w14:textId="77777777" w:rsidR="00B61A45" w:rsidRDefault="00B61A45" w:rsidP="003E141C">
      <w:r>
        <w:tab/>
      </w:r>
      <w:r>
        <w:rPr>
          <w:rFonts w:hint="eastAsia"/>
        </w:rPr>
        <w:t>本游戏主要参考资料</w:t>
      </w:r>
      <w:proofErr w:type="gramStart"/>
      <w:r>
        <w:rPr>
          <w:rFonts w:hint="eastAsia"/>
        </w:rPr>
        <w:t>为</w:t>
      </w:r>
      <w:r w:rsidRPr="004310A2">
        <w:rPr>
          <w:rFonts w:hint="eastAsia"/>
          <w:b/>
          <w:bCs/>
        </w:rPr>
        <w:t>微信小</w:t>
      </w:r>
      <w:proofErr w:type="gramEnd"/>
      <w:r w:rsidRPr="004310A2">
        <w:rPr>
          <w:rFonts w:hint="eastAsia"/>
          <w:b/>
          <w:bCs/>
        </w:rPr>
        <w:t>游戏官方文档</w:t>
      </w:r>
      <w:r w:rsidR="007326C1">
        <w:rPr>
          <w:rFonts w:hint="eastAsia"/>
        </w:rPr>
        <w:t>及</w:t>
      </w:r>
      <w:r w:rsidR="007326C1" w:rsidRPr="004F00D7">
        <w:rPr>
          <w:rFonts w:ascii="微软雅黑" w:hAnsi="微软雅黑" w:hint="eastAsia"/>
          <w:b/>
          <w:bCs/>
        </w:rPr>
        <w:t>c</w:t>
      </w:r>
      <w:r w:rsidR="007326C1" w:rsidRPr="004F00D7">
        <w:rPr>
          <w:rFonts w:ascii="微软雅黑" w:hAnsi="微软雅黑"/>
          <w:b/>
          <w:bCs/>
        </w:rPr>
        <w:t>ocos</w:t>
      </w:r>
      <w:r w:rsidR="007326C1" w:rsidRPr="004310A2">
        <w:rPr>
          <w:rFonts w:hint="eastAsia"/>
          <w:b/>
          <w:bCs/>
        </w:rPr>
        <w:t>引擎官方文档</w:t>
      </w:r>
      <w:r>
        <w:rPr>
          <w:rFonts w:hint="eastAsia"/>
        </w:rPr>
        <w:t>：</w:t>
      </w:r>
    </w:p>
    <w:p w14:paraId="29165E9F" w14:textId="77777777" w:rsidR="00F773C4" w:rsidRPr="00F773C4" w:rsidRDefault="007A4B1A" w:rsidP="007A4B1A">
      <w:r>
        <w:tab/>
      </w:r>
      <w:r w:rsidR="004B411B">
        <w:tab/>
      </w:r>
      <w:proofErr w:type="gramStart"/>
      <w:r w:rsidR="00272BE4" w:rsidRPr="006F0F10">
        <w:rPr>
          <w:rFonts w:hint="eastAsia"/>
          <w:b/>
          <w:bCs/>
          <w:i/>
          <w:iCs/>
        </w:rPr>
        <w:t>微信官方</w:t>
      </w:r>
      <w:proofErr w:type="gramEnd"/>
      <w:r w:rsidR="00272BE4" w:rsidRPr="006F0F10">
        <w:rPr>
          <w:rFonts w:hint="eastAsia"/>
          <w:b/>
          <w:bCs/>
          <w:i/>
          <w:iCs/>
        </w:rPr>
        <w:t>文档</w:t>
      </w:r>
      <w:r w:rsidR="00272BE4">
        <w:rPr>
          <w:rFonts w:hint="eastAsia"/>
        </w:rPr>
        <w:t xml:space="preserve"> </w:t>
      </w:r>
      <w:r w:rsidR="00272BE4">
        <w:t xml:space="preserve"> </w:t>
      </w:r>
      <w:hyperlink r:id="rId43" w:history="1">
        <w:r w:rsidR="00264302" w:rsidRPr="009D39DC">
          <w:rPr>
            <w:rStyle w:val="af6"/>
          </w:rPr>
          <w:t>https://developers.weixin.qq.com/minigame/introduction/</w:t>
        </w:r>
      </w:hyperlink>
    </w:p>
    <w:p w14:paraId="5A38CD75" w14:textId="77777777" w:rsidR="001957A6" w:rsidRDefault="007A4B1A" w:rsidP="007A4B1A">
      <w:r>
        <w:tab/>
      </w:r>
      <w:r w:rsidR="004B411B">
        <w:tab/>
      </w:r>
      <w:r w:rsidR="00272BE4" w:rsidRPr="004F00D7">
        <w:rPr>
          <w:rFonts w:ascii="微软雅黑" w:hAnsi="微软雅黑" w:hint="eastAsia"/>
          <w:b/>
          <w:bCs/>
          <w:i/>
          <w:iCs/>
        </w:rPr>
        <w:t>c</w:t>
      </w:r>
      <w:r w:rsidR="00272BE4" w:rsidRPr="004F00D7">
        <w:rPr>
          <w:rFonts w:ascii="微软雅黑" w:hAnsi="微软雅黑"/>
          <w:b/>
          <w:bCs/>
          <w:i/>
          <w:iCs/>
        </w:rPr>
        <w:t>ocos</w:t>
      </w:r>
      <w:r w:rsidR="00272BE4" w:rsidRPr="004F00D7">
        <w:rPr>
          <w:rFonts w:ascii="微软雅黑" w:hAnsi="微软雅黑" w:hint="eastAsia"/>
          <w:b/>
          <w:bCs/>
          <w:i/>
          <w:iCs/>
        </w:rPr>
        <w:t>官方</w:t>
      </w:r>
      <w:r w:rsidR="00272BE4" w:rsidRPr="006F0F10">
        <w:rPr>
          <w:rFonts w:hint="eastAsia"/>
          <w:b/>
          <w:bCs/>
          <w:i/>
          <w:iCs/>
        </w:rPr>
        <w:t>文档</w:t>
      </w:r>
      <w:r w:rsidR="00272BE4">
        <w:rPr>
          <w:rFonts w:hint="eastAsia"/>
        </w:rPr>
        <w:t xml:space="preserve"> </w:t>
      </w:r>
      <w:r w:rsidR="00272BE4">
        <w:t xml:space="preserve"> </w:t>
      </w:r>
      <w:hyperlink r:id="rId44" w:history="1">
        <w:r w:rsidR="00F773C4" w:rsidRPr="00864026">
          <w:rPr>
            <w:rStyle w:val="af6"/>
          </w:rPr>
          <w:t>https://www.cocos.com/docs</w:t>
        </w:r>
      </w:hyperlink>
    </w:p>
    <w:p w14:paraId="502ED739" w14:textId="77777777" w:rsidR="00F773C4" w:rsidRDefault="00F773C4" w:rsidP="007A4B1A">
      <w:r>
        <w:tab/>
      </w:r>
    </w:p>
    <w:p w14:paraId="300377C1" w14:textId="77777777" w:rsidR="00E0337A" w:rsidRDefault="00E0337A" w:rsidP="007A4B1A">
      <w:r>
        <w:tab/>
      </w:r>
      <w:r w:rsidR="000029E8">
        <w:rPr>
          <w:rFonts w:hint="eastAsia"/>
        </w:rPr>
        <w:t>其中，</w:t>
      </w:r>
      <w:r>
        <w:rPr>
          <w:rFonts w:hint="eastAsia"/>
        </w:rPr>
        <w:t>在实现</w:t>
      </w:r>
      <w:r w:rsidRPr="004310A2">
        <w:rPr>
          <w:rFonts w:hint="eastAsia"/>
          <w:b/>
          <w:bCs/>
        </w:rPr>
        <w:t>排行榜模块</w:t>
      </w:r>
      <w:r>
        <w:rPr>
          <w:rFonts w:hint="eastAsia"/>
        </w:rPr>
        <w:t>时，</w:t>
      </w:r>
      <w:r w:rsidR="00574862">
        <w:rPr>
          <w:rFonts w:hint="eastAsia"/>
        </w:rPr>
        <w:t>实现思路</w:t>
      </w:r>
      <w:r>
        <w:rPr>
          <w:rFonts w:hint="eastAsia"/>
        </w:rPr>
        <w:t>参考了技术博客：</w:t>
      </w:r>
    </w:p>
    <w:p w14:paraId="1015FCFC" w14:textId="77777777" w:rsidR="00BA7FA9" w:rsidRDefault="00894B24" w:rsidP="007A4B1A">
      <w:r>
        <w:tab/>
      </w:r>
      <w:r>
        <w:tab/>
      </w:r>
      <w:r w:rsidR="009B5F9D" w:rsidRPr="004F00D7">
        <w:rPr>
          <w:rFonts w:ascii="微软雅黑" w:hAnsi="微软雅黑" w:hint="eastAsia"/>
          <w:b/>
          <w:bCs/>
          <w:i/>
          <w:iCs/>
        </w:rPr>
        <w:t>CSD</w:t>
      </w:r>
      <w:r w:rsidR="009B5F9D" w:rsidRPr="004F00D7">
        <w:rPr>
          <w:rFonts w:ascii="微软雅黑" w:hAnsi="微软雅黑"/>
          <w:b/>
          <w:bCs/>
          <w:i/>
          <w:iCs/>
        </w:rPr>
        <w:t xml:space="preserve">N </w:t>
      </w:r>
      <w:r w:rsidR="009B5F9D" w:rsidRPr="004F00D7">
        <w:rPr>
          <w:rFonts w:ascii="微软雅黑" w:hAnsi="微软雅黑"/>
        </w:rPr>
        <w:t xml:space="preserve"> </w:t>
      </w:r>
      <w:hyperlink r:id="rId45" w:history="1">
        <w:r w:rsidR="009B5F9D" w:rsidRPr="00864026">
          <w:rPr>
            <w:rStyle w:val="af6"/>
          </w:rPr>
          <w:t>https://blog.csdn.net/herenke123/article/details/83540069</w:t>
        </w:r>
      </w:hyperlink>
    </w:p>
    <w:p w14:paraId="3697092B" w14:textId="77777777" w:rsidR="00894B24" w:rsidRDefault="00894B24" w:rsidP="007A4B1A"/>
    <w:p w14:paraId="5B47843F" w14:textId="77777777" w:rsidR="00043F70" w:rsidRDefault="00894B24" w:rsidP="007A4B1A">
      <w:r>
        <w:tab/>
      </w:r>
      <w:r>
        <w:tab/>
      </w:r>
      <w:r w:rsidR="00FB11F6" w:rsidRPr="00894B24">
        <w:rPr>
          <w:rFonts w:hint="eastAsia"/>
          <w:b/>
          <w:bCs/>
          <w:i/>
          <w:iCs/>
        </w:rPr>
        <w:t>简书</w:t>
      </w:r>
      <w:r w:rsidR="00FB11F6">
        <w:rPr>
          <w:rFonts w:hint="eastAsia"/>
        </w:rPr>
        <w:t xml:space="preserve"> </w:t>
      </w:r>
      <w:r w:rsidR="00FB11F6">
        <w:t xml:space="preserve"> </w:t>
      </w:r>
      <w:hyperlink r:id="rId46" w:history="1">
        <w:r w:rsidR="00453DC1" w:rsidRPr="00864026">
          <w:rPr>
            <w:rStyle w:val="af6"/>
          </w:rPr>
          <w:t>https://www.jianshu.com/p/c35e10499c2e</w:t>
        </w:r>
      </w:hyperlink>
    </w:p>
    <w:p w14:paraId="61A9459E" w14:textId="77777777" w:rsidR="00F4569D" w:rsidRDefault="00734964" w:rsidP="007A4B1A">
      <w:r>
        <w:tab/>
      </w:r>
    </w:p>
    <w:p w14:paraId="35E0AB58" w14:textId="77777777" w:rsidR="00734964" w:rsidRDefault="00734964" w:rsidP="007A4B1A">
      <w:r>
        <w:tab/>
      </w:r>
      <w:r>
        <w:rPr>
          <w:rFonts w:hint="eastAsia"/>
        </w:rPr>
        <w:t>其余内容，包括游戏玩法设计、</w:t>
      </w:r>
      <w:r w:rsidR="009C0CB1">
        <w:rPr>
          <w:rFonts w:hint="eastAsia"/>
        </w:rPr>
        <w:t>游</w:t>
      </w:r>
      <w:r w:rsidR="009C0CB1" w:rsidRPr="007628A4">
        <w:rPr>
          <w:rFonts w:ascii="微软雅黑" w:hAnsi="微软雅黑" w:hint="eastAsia"/>
        </w:rPr>
        <w:t>戏UI</w:t>
      </w:r>
      <w:r w:rsidR="009C0CB1">
        <w:rPr>
          <w:rFonts w:hint="eastAsia"/>
        </w:rPr>
        <w:t>设计</w:t>
      </w:r>
      <w:r w:rsidR="00252EDA">
        <w:rPr>
          <w:rFonts w:hint="eastAsia"/>
        </w:rPr>
        <w:t>与</w:t>
      </w:r>
      <w:r w:rsidR="002E1B6A">
        <w:rPr>
          <w:rFonts w:hint="eastAsia"/>
        </w:rPr>
        <w:t>游戏代码</w:t>
      </w:r>
      <w:r w:rsidR="008A352E">
        <w:rPr>
          <w:rFonts w:hint="eastAsia"/>
        </w:rPr>
        <w:t>实现</w:t>
      </w:r>
      <w:r w:rsidR="002E1B6A">
        <w:rPr>
          <w:rFonts w:hint="eastAsia"/>
        </w:rPr>
        <w:t>，</w:t>
      </w:r>
      <w:r w:rsidR="002E1B6A" w:rsidRPr="004310A2">
        <w:rPr>
          <w:rFonts w:hint="eastAsia"/>
          <w:b/>
          <w:bCs/>
        </w:rPr>
        <w:t>均为原创</w:t>
      </w:r>
      <w:r w:rsidR="002E1B6A">
        <w:rPr>
          <w:rFonts w:hint="eastAsia"/>
        </w:rPr>
        <w:t>。</w:t>
      </w:r>
    </w:p>
    <w:p w14:paraId="071A2CDC" w14:textId="77777777" w:rsidR="00662D49" w:rsidRPr="00F4569D" w:rsidRDefault="00662D49" w:rsidP="007A4B1A"/>
    <w:p w14:paraId="123797E4" w14:textId="77777777" w:rsidR="00E0337A" w:rsidRDefault="00E0337A" w:rsidP="007A4B1A"/>
    <w:p w14:paraId="79CAC07E" w14:textId="77777777" w:rsidR="003E141C" w:rsidRDefault="00D866E1" w:rsidP="00D866E1">
      <w:pPr>
        <w:pStyle w:val="ad"/>
      </w:pPr>
      <w:bookmarkStart w:id="61" w:name="_Toc14893200"/>
      <w:bookmarkStart w:id="62" w:name="_Toc14893458"/>
      <w:bookmarkStart w:id="63" w:name="_Toc15046480"/>
      <w:r w:rsidRPr="00D866E1">
        <w:rPr>
          <w:rFonts w:hint="eastAsia"/>
        </w:rPr>
        <w:t>ⅱ</w:t>
      </w:r>
      <w:r>
        <w:rPr>
          <w:rFonts w:hint="eastAsia"/>
        </w:rPr>
        <w:t>.</w:t>
      </w:r>
      <w:r>
        <w:t xml:space="preserve"> </w:t>
      </w:r>
      <w:r w:rsidR="00021150">
        <w:rPr>
          <w:rFonts w:hint="eastAsia"/>
        </w:rPr>
        <w:t>图像、音频素材</w:t>
      </w:r>
      <w:bookmarkEnd w:id="61"/>
      <w:bookmarkEnd w:id="62"/>
      <w:bookmarkEnd w:id="63"/>
    </w:p>
    <w:p w14:paraId="7247AA97" w14:textId="77777777" w:rsidR="00EC28EB" w:rsidRDefault="00EC28EB" w:rsidP="00EC28EB">
      <w:r>
        <w:tab/>
      </w:r>
      <w:r w:rsidR="00977229">
        <w:rPr>
          <w:rFonts w:hint="eastAsia"/>
        </w:rPr>
        <w:t>本游戏</w:t>
      </w:r>
      <w:r w:rsidR="0014288A">
        <w:rPr>
          <w:rFonts w:hint="eastAsia"/>
        </w:rPr>
        <w:t>所使用</w:t>
      </w:r>
      <w:r w:rsidR="00216D17">
        <w:rPr>
          <w:rFonts w:hint="eastAsia"/>
        </w:rPr>
        <w:t>的</w:t>
      </w:r>
      <w:r w:rsidR="00FF66DE">
        <w:rPr>
          <w:rFonts w:hint="eastAsia"/>
        </w:rPr>
        <w:t>图像及</w:t>
      </w:r>
      <w:r w:rsidR="000B0239">
        <w:rPr>
          <w:rFonts w:hint="eastAsia"/>
        </w:rPr>
        <w:t>音频</w:t>
      </w:r>
      <w:r w:rsidR="00216D17" w:rsidRPr="00F0258E">
        <w:rPr>
          <w:rFonts w:hint="eastAsia"/>
          <w:b/>
          <w:bCs/>
        </w:rPr>
        <w:t>原始</w:t>
      </w:r>
      <w:r w:rsidR="000B0239" w:rsidRPr="00F0258E">
        <w:rPr>
          <w:rFonts w:hint="eastAsia"/>
          <w:b/>
          <w:bCs/>
        </w:rPr>
        <w:t>素材</w:t>
      </w:r>
      <w:r w:rsidR="000B0239">
        <w:rPr>
          <w:rFonts w:hint="eastAsia"/>
        </w:rPr>
        <w:t>主要来自：</w:t>
      </w:r>
    </w:p>
    <w:p w14:paraId="426856C5" w14:textId="77777777" w:rsidR="000B0239" w:rsidRDefault="00ED16A2" w:rsidP="00EC28EB">
      <w:r>
        <w:tab/>
      </w:r>
      <w:r>
        <w:tab/>
      </w:r>
      <w:proofErr w:type="gramStart"/>
      <w:r w:rsidR="00F65D04" w:rsidRPr="00E57168">
        <w:rPr>
          <w:rFonts w:hint="eastAsia"/>
          <w:b/>
          <w:bCs/>
          <w:i/>
          <w:iCs/>
        </w:rPr>
        <w:t>觅知网</w:t>
      </w:r>
      <w:proofErr w:type="gramEnd"/>
      <w:r w:rsidR="00F65D04">
        <w:rPr>
          <w:rFonts w:hint="eastAsia"/>
        </w:rPr>
        <w:t xml:space="preserve"> </w:t>
      </w:r>
      <w:r w:rsidR="00F65D04">
        <w:t xml:space="preserve"> </w:t>
      </w:r>
      <w:hyperlink r:id="rId47" w:history="1">
        <w:r w:rsidR="00CD3D3C" w:rsidRPr="00864026">
          <w:rPr>
            <w:rStyle w:val="af6"/>
          </w:rPr>
          <w:t>https://www.51miz.com/</w:t>
        </w:r>
      </w:hyperlink>
    </w:p>
    <w:p w14:paraId="37D59D68" w14:textId="77777777" w:rsidR="00CD3D3C" w:rsidRPr="00CD3D3C" w:rsidRDefault="004861A9" w:rsidP="00EC28EB">
      <w:r>
        <w:tab/>
      </w:r>
      <w:r w:rsidR="0029385F">
        <w:rPr>
          <w:rFonts w:hint="eastAsia"/>
        </w:rPr>
        <w:t>并</w:t>
      </w:r>
      <w:r w:rsidR="00152E82">
        <w:rPr>
          <w:rFonts w:hint="eastAsia"/>
        </w:rPr>
        <w:t>经由图片及</w:t>
      </w:r>
      <w:r w:rsidR="00487616">
        <w:rPr>
          <w:rFonts w:hint="eastAsia"/>
        </w:rPr>
        <w:t>音频编辑软件</w:t>
      </w:r>
      <w:r w:rsidR="00487616" w:rsidRPr="00F0258E">
        <w:rPr>
          <w:rFonts w:hint="eastAsia"/>
          <w:b/>
          <w:bCs/>
        </w:rPr>
        <w:t>修改加工</w:t>
      </w:r>
      <w:r w:rsidR="00487616">
        <w:rPr>
          <w:rFonts w:hint="eastAsia"/>
        </w:rPr>
        <w:t>而成。</w:t>
      </w:r>
    </w:p>
    <w:p w14:paraId="19047075" w14:textId="77777777" w:rsidR="009E2B09" w:rsidRDefault="009E2B09" w:rsidP="00472037">
      <w:pPr>
        <w:pBdr>
          <w:bottom w:val="single" w:sz="6" w:space="1" w:color="auto"/>
        </w:pBdr>
        <w:rPr>
          <w:rFonts w:ascii="微软雅黑" w:hAnsi="微软雅黑"/>
          <w:sz w:val="20"/>
        </w:rPr>
      </w:pPr>
    </w:p>
    <w:p w14:paraId="5A5AEB87" w14:textId="77777777" w:rsidR="008C4C3C" w:rsidRDefault="008C4C3C" w:rsidP="00472037">
      <w:pPr>
        <w:pBdr>
          <w:bottom w:val="single" w:sz="6" w:space="1" w:color="auto"/>
        </w:pBdr>
        <w:rPr>
          <w:rFonts w:ascii="微软雅黑" w:hAnsi="微软雅黑"/>
          <w:sz w:val="20"/>
        </w:rPr>
      </w:pPr>
    </w:p>
    <w:p w14:paraId="6D0A8EA1" w14:textId="77777777" w:rsidR="009B320F" w:rsidRDefault="009B320F" w:rsidP="009B320F"/>
    <w:p w14:paraId="490EA89B" w14:textId="77777777" w:rsidR="00E96E9A" w:rsidRDefault="00E96E9A" w:rsidP="009B320F"/>
    <w:p w14:paraId="52670E5C" w14:textId="77777777" w:rsidR="00E96E9A" w:rsidRPr="00065236" w:rsidRDefault="00E96E9A" w:rsidP="009B320F"/>
    <w:sectPr w:rsidR="00E96E9A" w:rsidRPr="00065236" w:rsidSect="00A177A1">
      <w:headerReference w:type="default" r:id="rId48"/>
      <w:footerReference w:type="default" r:id="rId49"/>
      <w:pgSz w:w="11906" w:h="16838"/>
      <w:pgMar w:top="1440" w:right="1800" w:bottom="1440" w:left="1800" w:header="1134"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972315" w14:textId="77777777" w:rsidR="009F5BCB" w:rsidRDefault="009F5BCB" w:rsidP="00EF0604">
      <w:r>
        <w:separator/>
      </w:r>
    </w:p>
  </w:endnote>
  <w:endnote w:type="continuationSeparator" w:id="0">
    <w:p w14:paraId="7D8EE829" w14:textId="77777777" w:rsidR="009F5BCB" w:rsidRDefault="009F5BCB" w:rsidP="00EF06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OpenSans">
    <w:altName w:val="Cambria"/>
    <w:panose1 w:val="00000000000000000000"/>
    <w:charset w:val="00"/>
    <w:family w:val="roman"/>
    <w:notTrueType/>
    <w:pitch w:val="default"/>
  </w:font>
  <w:font w:name="PingFangSC-Regular-Identity-H">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8407712"/>
      <w:docPartObj>
        <w:docPartGallery w:val="Page Numbers (Bottom of Page)"/>
        <w:docPartUnique/>
      </w:docPartObj>
    </w:sdtPr>
    <w:sdtEndPr/>
    <w:sdtContent>
      <w:p w14:paraId="31A31E6C" w14:textId="77777777" w:rsidR="008C54AD" w:rsidRDefault="000D442C">
        <w:pPr>
          <w:pStyle w:val="a5"/>
        </w:pPr>
        <w:r>
          <w:rPr>
            <w:noProof/>
          </w:rPr>
          <mc:AlternateContent>
            <mc:Choice Requires="wps">
              <w:drawing>
                <wp:anchor distT="0" distB="0" distL="114300" distR="114300" simplePos="0" relativeHeight="251662336" behindDoc="0" locked="0" layoutInCell="1" allowOverlap="1" wp14:anchorId="5585020D" wp14:editId="6AAC8044">
                  <wp:simplePos x="0" y="0"/>
                  <wp:positionH relativeFrom="margin">
                    <wp:align>center</wp:align>
                  </wp:positionH>
                  <wp:positionV relativeFrom="bottomMargin">
                    <wp:align>center</wp:align>
                  </wp:positionV>
                  <wp:extent cx="551815" cy="238760"/>
                  <wp:effectExtent l="19050" t="19050" r="19685" b="18415"/>
                  <wp:wrapNone/>
                  <wp:docPr id="8" name="双括号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8520B74" w14:textId="77777777" w:rsidR="000D442C" w:rsidRDefault="000D442C">
                              <w:pPr>
                                <w:jc w:val="center"/>
                              </w:pPr>
                              <w:r>
                                <w:fldChar w:fldCharType="begin"/>
                              </w:r>
                              <w:r>
                                <w:instrText>PAGE    \* MERGEFORMAT</w:instrText>
                              </w:r>
                              <w:r>
                                <w:fldChar w:fldCharType="separate"/>
                              </w:r>
                              <w:r>
                                <w:rPr>
                                  <w:lang w:val="zh-CN"/>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585020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双括号 8" o:spid="_x0000_s1026"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" filled="t" strokecolor="gray" strokeweight="2.25pt">
                  <v:textbox inset=",0,,0">
                    <w:txbxContent>
                      <w:p w14:paraId="48520B74" w14:textId="77777777" w:rsidR="000D442C" w:rsidRDefault="000D442C">
                        <w:pPr>
                          <w:jc w:val="center"/>
                        </w:pPr>
                        <w:r>
                          <w:fldChar w:fldCharType="begin"/>
                        </w:r>
                        <w:r>
                          <w:instrText>PAGE    \* MERGEFORMAT</w:instrText>
                        </w:r>
                        <w:r>
                          <w:fldChar w:fldCharType="separate"/>
                        </w:r>
                        <w:r>
                          <w:rPr>
                            <w:lang w:val="zh-CN"/>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76C19ED8" wp14:editId="7CF7C51E">
                  <wp:simplePos x="0" y="0"/>
                  <wp:positionH relativeFrom="margin">
                    <wp:align>center</wp:align>
                  </wp:positionH>
                  <wp:positionV relativeFrom="bottomMargin">
                    <wp:align>center</wp:align>
                  </wp:positionV>
                  <wp:extent cx="5518150" cy="0"/>
                  <wp:effectExtent l="9525" t="9525" r="6350" b="9525"/>
                  <wp:wrapNone/>
                  <wp:docPr id="11" name="直接箭头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CCFF358" id="_x0000_t32" coordsize="21600,21600" o:spt="32" o:oned="t" path="m,l21600,21600e" filled="f">
                  <v:path arrowok="t" fillok="f" o:connecttype="none"/>
                  <o:lock v:ext="edit" shapetype="t"/>
                </v:shapetype>
                <v:shape id="直接箭头连接符 7" o:spid="_x0000_s1026" type="#_x0000_t32" style="position:absolute;left:0;text-align:left;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0D8366" w14:textId="77777777" w:rsidR="009F5BCB" w:rsidRDefault="009F5BCB" w:rsidP="00EF0604">
      <w:r>
        <w:separator/>
      </w:r>
    </w:p>
  </w:footnote>
  <w:footnote w:type="continuationSeparator" w:id="0">
    <w:p w14:paraId="0F6FC4BA" w14:textId="77777777" w:rsidR="009F5BCB" w:rsidRDefault="009F5BCB" w:rsidP="00EF06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AAFDE" w14:textId="77777777" w:rsidR="00EF0604" w:rsidRPr="00FB18F6" w:rsidRDefault="00E20BDB" w:rsidP="00FD1A04">
    <w:pPr>
      <w:pStyle w:val="a3"/>
      <w:ind w:firstLineChars="100" w:firstLine="180"/>
      <w:jc w:val="left"/>
      <w:rPr>
        <w:rFonts w:ascii="微软雅黑" w:hAnsi="微软雅黑"/>
        <w:b/>
      </w:rPr>
    </w:pPr>
    <w:r>
      <w:rPr>
        <w:i/>
        <w:noProof/>
      </w:rPr>
      <mc:AlternateContent>
        <mc:Choice Requires="wpg">
          <w:drawing>
            <wp:anchor distT="0" distB="0" distL="114300" distR="114300" simplePos="0" relativeHeight="251659264" behindDoc="0" locked="0" layoutInCell="1" allowOverlap="1" wp14:anchorId="2B9B1A10" wp14:editId="7843A104">
              <wp:simplePos x="0" y="0"/>
              <wp:positionH relativeFrom="column">
                <wp:posOffset>233680</wp:posOffset>
              </wp:positionH>
              <wp:positionV relativeFrom="paragraph">
                <wp:posOffset>-234546</wp:posOffset>
              </wp:positionV>
              <wp:extent cx="1709651" cy="520065"/>
              <wp:effectExtent l="0" t="0" r="5080" b="0"/>
              <wp:wrapSquare wrapText="bothSides"/>
              <wp:docPr id="2" name="组合 2"/>
              <wp:cNvGraphicFramePr/>
              <a:graphic xmlns:a="http://schemas.openxmlformats.org/drawingml/2006/main">
                <a:graphicData uri="http://schemas.microsoft.com/office/word/2010/wordprocessingGroup">
                  <wpg:wgp>
                    <wpg:cNvGrpSpPr/>
                    <wpg:grpSpPr>
                      <a:xfrm>
                        <a:off x="0" y="0"/>
                        <a:ext cx="1709651" cy="520065"/>
                        <a:chOff x="0" y="0"/>
                        <a:chExt cx="1709651" cy="520065"/>
                      </a:xfrm>
                    </wpg:grpSpPr>
                    <pic:pic xmlns:pic="http://schemas.openxmlformats.org/drawingml/2006/picture">
                      <pic:nvPicPr>
                        <pic:cNvPr id="3" name="图片 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505691" y="76200"/>
                          <a:ext cx="1203960" cy="431800"/>
                        </a:xfrm>
                        <a:prstGeom prst="rect">
                          <a:avLst/>
                        </a:prstGeom>
                        <a:noFill/>
                        <a:ln>
                          <a:noFill/>
                        </a:ln>
                      </pic:spPr>
                    </pic:pic>
                    <pic:pic xmlns:pic="http://schemas.openxmlformats.org/drawingml/2006/picture">
                      <pic:nvPicPr>
                        <pic:cNvPr id="7" name="图片 3"/>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2920" cy="520065"/>
                        </a:xfrm>
                        <a:prstGeom prst="rect">
                          <a:avLst/>
                        </a:prstGeom>
                        <a:noFill/>
                      </pic:spPr>
                    </pic:pic>
                  </wpg:wgp>
                </a:graphicData>
              </a:graphic>
            </wp:anchor>
          </w:drawing>
        </mc:Choice>
        <mc:Fallback>
          <w:pict>
            <v:group w14:anchorId="6189522D" id="组合 2" o:spid="_x0000_s1026" style="position:absolute;left:0;text-align:left;margin-left:18.4pt;margin-top:-18.45pt;width:134.6pt;height:40.95pt;z-index:251659264" coordsize="17096,5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left:5056;top:762;width:12040;height:4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">
                <v:imagedata r:id="rId3" o:title=""/>
              </v:shape>
              <v:shape id="图片 3" o:spid="_x0000_s1028" type="#_x0000_t75" style="position:absolute;width:5029;height: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">
                <v:imagedata r:id="rId4" o:title=""/>
              </v:shape>
              <w10:wrap type="square"/>
            </v:group>
          </w:pict>
        </mc:Fallback>
      </mc:AlternateContent>
    </w:r>
    <w:r w:rsidR="00A177A1" w:rsidRPr="00E20BDB">
      <w:rPr>
        <w:i/>
      </w:rPr>
      <w:tab/>
    </w:r>
    <w:r w:rsidR="002A3F23" w:rsidRPr="00E20BDB">
      <w:rPr>
        <w:i/>
      </w:rPr>
      <w:t xml:space="preserve"> </w:t>
    </w:r>
    <w:r w:rsidR="007C20DE">
      <w:rPr>
        <w:i/>
      </w:rPr>
      <w:t xml:space="preserve"> </w:t>
    </w:r>
    <w:r w:rsidR="00460FA3">
      <w:rPr>
        <w:i/>
      </w:rPr>
      <w:t xml:space="preserve">        </w:t>
    </w:r>
    <w:r w:rsidR="00460FA3" w:rsidRPr="00DB59E8">
      <w:rPr>
        <w:rFonts w:ascii="微软雅黑" w:hAnsi="微软雅黑"/>
        <w:b/>
        <w:sz w:val="20"/>
      </w:rPr>
      <w:t>Web前端技术实训课程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72863"/>
    <w:multiLevelType w:val="hybridMultilevel"/>
    <w:tmpl w:val="18FE143C"/>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 w15:restartNumberingAfterBreak="0">
    <w:nsid w:val="24313058"/>
    <w:multiLevelType w:val="hybridMultilevel"/>
    <w:tmpl w:val="BFB40A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0805836"/>
    <w:multiLevelType w:val="hybridMultilevel"/>
    <w:tmpl w:val="E17616AE"/>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38D16C06"/>
    <w:multiLevelType w:val="multilevel"/>
    <w:tmpl w:val="E214C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BB1F13"/>
    <w:multiLevelType w:val="hybridMultilevel"/>
    <w:tmpl w:val="ECE6E5B4"/>
    <w:lvl w:ilvl="0" w:tplc="BD5869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8D548B2"/>
    <w:multiLevelType w:val="hybridMultilevel"/>
    <w:tmpl w:val="DCC06848"/>
    <w:lvl w:ilvl="0" w:tplc="E90C1016">
      <w:start w:val="1"/>
      <w:numFmt w:val="bullet"/>
      <w:lvlText w:val="-"/>
      <w:lvlJc w:val="left"/>
      <w:pPr>
        <w:ind w:left="360" w:hanging="360"/>
      </w:pPr>
      <w:rPr>
        <w:rFonts w:ascii="微软雅黑" w:eastAsia="微软雅黑" w:hAnsi="微软雅黑" w:cstheme="minorBidi" w:hint="eastAsia"/>
        <w:b/>
        <w:bC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08710FA"/>
    <w:multiLevelType w:val="hybridMultilevel"/>
    <w:tmpl w:val="EE7EE7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E873583"/>
    <w:multiLevelType w:val="hybridMultilevel"/>
    <w:tmpl w:val="5896F4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99C2C2B"/>
    <w:multiLevelType w:val="hybridMultilevel"/>
    <w:tmpl w:val="60A0432A"/>
    <w:lvl w:ilvl="0" w:tplc="3B2671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8"/>
  </w:num>
  <w:num w:numId="4">
    <w:abstractNumId w:val="4"/>
  </w:num>
  <w:num w:numId="5">
    <w:abstractNumId w:val="1"/>
  </w:num>
  <w:num w:numId="6">
    <w:abstractNumId w:val="7"/>
  </w:num>
  <w:num w:numId="7">
    <w:abstractNumId w:val="6"/>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CBA"/>
    <w:rsid w:val="00000563"/>
    <w:rsid w:val="00000B75"/>
    <w:rsid w:val="000029E8"/>
    <w:rsid w:val="00002E45"/>
    <w:rsid w:val="00003DAD"/>
    <w:rsid w:val="00005938"/>
    <w:rsid w:val="00006101"/>
    <w:rsid w:val="000077AF"/>
    <w:rsid w:val="000113DF"/>
    <w:rsid w:val="00012264"/>
    <w:rsid w:val="00012A00"/>
    <w:rsid w:val="00012D45"/>
    <w:rsid w:val="0001429B"/>
    <w:rsid w:val="000143E7"/>
    <w:rsid w:val="000149D1"/>
    <w:rsid w:val="00014EAC"/>
    <w:rsid w:val="00015336"/>
    <w:rsid w:val="00015808"/>
    <w:rsid w:val="00015AA7"/>
    <w:rsid w:val="00016DB6"/>
    <w:rsid w:val="00020BBD"/>
    <w:rsid w:val="00021150"/>
    <w:rsid w:val="00021591"/>
    <w:rsid w:val="0002262C"/>
    <w:rsid w:val="00023090"/>
    <w:rsid w:val="000231E1"/>
    <w:rsid w:val="00023890"/>
    <w:rsid w:val="0002447D"/>
    <w:rsid w:val="000249CC"/>
    <w:rsid w:val="00027C71"/>
    <w:rsid w:val="00030339"/>
    <w:rsid w:val="00031B25"/>
    <w:rsid w:val="0003347D"/>
    <w:rsid w:val="000339AA"/>
    <w:rsid w:val="00037437"/>
    <w:rsid w:val="000376BB"/>
    <w:rsid w:val="000408C4"/>
    <w:rsid w:val="00040F36"/>
    <w:rsid w:val="00041446"/>
    <w:rsid w:val="00041838"/>
    <w:rsid w:val="0004311E"/>
    <w:rsid w:val="00043BA6"/>
    <w:rsid w:val="00043F70"/>
    <w:rsid w:val="00046CBF"/>
    <w:rsid w:val="000472C9"/>
    <w:rsid w:val="00052E8D"/>
    <w:rsid w:val="000530CE"/>
    <w:rsid w:val="0005352F"/>
    <w:rsid w:val="00053E58"/>
    <w:rsid w:val="00054757"/>
    <w:rsid w:val="00054A02"/>
    <w:rsid w:val="00055BB0"/>
    <w:rsid w:val="00055F91"/>
    <w:rsid w:val="0005715E"/>
    <w:rsid w:val="00062653"/>
    <w:rsid w:val="000629DF"/>
    <w:rsid w:val="00063F5A"/>
    <w:rsid w:val="00065094"/>
    <w:rsid w:val="00065236"/>
    <w:rsid w:val="0006629A"/>
    <w:rsid w:val="00066818"/>
    <w:rsid w:val="000669D4"/>
    <w:rsid w:val="00066F50"/>
    <w:rsid w:val="0007141F"/>
    <w:rsid w:val="00074B71"/>
    <w:rsid w:val="00075F8D"/>
    <w:rsid w:val="00076434"/>
    <w:rsid w:val="00082054"/>
    <w:rsid w:val="000820E4"/>
    <w:rsid w:val="0008230D"/>
    <w:rsid w:val="00086174"/>
    <w:rsid w:val="000909D7"/>
    <w:rsid w:val="0009325A"/>
    <w:rsid w:val="000953EA"/>
    <w:rsid w:val="000A2F70"/>
    <w:rsid w:val="000A2FB0"/>
    <w:rsid w:val="000A37B0"/>
    <w:rsid w:val="000A3A1D"/>
    <w:rsid w:val="000A58E8"/>
    <w:rsid w:val="000A61D6"/>
    <w:rsid w:val="000A78F0"/>
    <w:rsid w:val="000B0239"/>
    <w:rsid w:val="000B1E32"/>
    <w:rsid w:val="000B22C2"/>
    <w:rsid w:val="000B22D8"/>
    <w:rsid w:val="000B2D85"/>
    <w:rsid w:val="000B30ED"/>
    <w:rsid w:val="000B4A0A"/>
    <w:rsid w:val="000B4E0E"/>
    <w:rsid w:val="000B67CB"/>
    <w:rsid w:val="000B6E86"/>
    <w:rsid w:val="000B786F"/>
    <w:rsid w:val="000C03AF"/>
    <w:rsid w:val="000C1A6F"/>
    <w:rsid w:val="000C2221"/>
    <w:rsid w:val="000C2459"/>
    <w:rsid w:val="000C24BB"/>
    <w:rsid w:val="000C776A"/>
    <w:rsid w:val="000D04CC"/>
    <w:rsid w:val="000D0514"/>
    <w:rsid w:val="000D1595"/>
    <w:rsid w:val="000D2D40"/>
    <w:rsid w:val="000D2FF6"/>
    <w:rsid w:val="000D3307"/>
    <w:rsid w:val="000D442C"/>
    <w:rsid w:val="000D5909"/>
    <w:rsid w:val="000D6772"/>
    <w:rsid w:val="000D7337"/>
    <w:rsid w:val="000D7615"/>
    <w:rsid w:val="000E0966"/>
    <w:rsid w:val="000E0CAA"/>
    <w:rsid w:val="000E36DC"/>
    <w:rsid w:val="000E3F8E"/>
    <w:rsid w:val="000E4B15"/>
    <w:rsid w:val="000E5497"/>
    <w:rsid w:val="000E5729"/>
    <w:rsid w:val="000E73F8"/>
    <w:rsid w:val="000F019E"/>
    <w:rsid w:val="000F14EF"/>
    <w:rsid w:val="000F2B8C"/>
    <w:rsid w:val="000F2C3A"/>
    <w:rsid w:val="00100884"/>
    <w:rsid w:val="00101425"/>
    <w:rsid w:val="0010212C"/>
    <w:rsid w:val="00103343"/>
    <w:rsid w:val="001034CF"/>
    <w:rsid w:val="00103BA8"/>
    <w:rsid w:val="00104D61"/>
    <w:rsid w:val="00104EBC"/>
    <w:rsid w:val="00105E02"/>
    <w:rsid w:val="0010621C"/>
    <w:rsid w:val="001062ED"/>
    <w:rsid w:val="001068E6"/>
    <w:rsid w:val="001100E3"/>
    <w:rsid w:val="00110A3A"/>
    <w:rsid w:val="00111223"/>
    <w:rsid w:val="00112907"/>
    <w:rsid w:val="00114DA3"/>
    <w:rsid w:val="001157E5"/>
    <w:rsid w:val="00115D2E"/>
    <w:rsid w:val="00116BBD"/>
    <w:rsid w:val="00117E86"/>
    <w:rsid w:val="001230B5"/>
    <w:rsid w:val="001238E0"/>
    <w:rsid w:val="00123DB1"/>
    <w:rsid w:val="00123FCC"/>
    <w:rsid w:val="00124E4A"/>
    <w:rsid w:val="00125DB3"/>
    <w:rsid w:val="0012642C"/>
    <w:rsid w:val="00127B30"/>
    <w:rsid w:val="00127BEF"/>
    <w:rsid w:val="00127C98"/>
    <w:rsid w:val="00130494"/>
    <w:rsid w:val="001307A6"/>
    <w:rsid w:val="001321A2"/>
    <w:rsid w:val="001328BA"/>
    <w:rsid w:val="00132DD7"/>
    <w:rsid w:val="001332D9"/>
    <w:rsid w:val="00136EA2"/>
    <w:rsid w:val="001400A2"/>
    <w:rsid w:val="00141723"/>
    <w:rsid w:val="00141B6A"/>
    <w:rsid w:val="0014288A"/>
    <w:rsid w:val="00142922"/>
    <w:rsid w:val="001433B1"/>
    <w:rsid w:val="00143FD3"/>
    <w:rsid w:val="00145F0D"/>
    <w:rsid w:val="001469C3"/>
    <w:rsid w:val="00147C72"/>
    <w:rsid w:val="001505C0"/>
    <w:rsid w:val="001518FB"/>
    <w:rsid w:val="00151DEE"/>
    <w:rsid w:val="001522D2"/>
    <w:rsid w:val="00152AF9"/>
    <w:rsid w:val="00152E82"/>
    <w:rsid w:val="00154BE3"/>
    <w:rsid w:val="001552A1"/>
    <w:rsid w:val="001554EF"/>
    <w:rsid w:val="0015596A"/>
    <w:rsid w:val="00155D62"/>
    <w:rsid w:val="001609FD"/>
    <w:rsid w:val="00160A12"/>
    <w:rsid w:val="00160F04"/>
    <w:rsid w:val="00162254"/>
    <w:rsid w:val="001635C6"/>
    <w:rsid w:val="001640F9"/>
    <w:rsid w:val="00165B19"/>
    <w:rsid w:val="00165ECB"/>
    <w:rsid w:val="00166040"/>
    <w:rsid w:val="00170563"/>
    <w:rsid w:val="00170C65"/>
    <w:rsid w:val="00171DD1"/>
    <w:rsid w:val="00172148"/>
    <w:rsid w:val="00174A13"/>
    <w:rsid w:val="00174A29"/>
    <w:rsid w:val="001800BE"/>
    <w:rsid w:val="001808F2"/>
    <w:rsid w:val="00182BC8"/>
    <w:rsid w:val="00182CAC"/>
    <w:rsid w:val="001837B2"/>
    <w:rsid w:val="00183DD8"/>
    <w:rsid w:val="00184001"/>
    <w:rsid w:val="001855FB"/>
    <w:rsid w:val="001923AA"/>
    <w:rsid w:val="00193205"/>
    <w:rsid w:val="00195478"/>
    <w:rsid w:val="001957A6"/>
    <w:rsid w:val="001A1421"/>
    <w:rsid w:val="001A2A44"/>
    <w:rsid w:val="001A2BAD"/>
    <w:rsid w:val="001A2DB8"/>
    <w:rsid w:val="001A2E0D"/>
    <w:rsid w:val="001A3908"/>
    <w:rsid w:val="001A49C4"/>
    <w:rsid w:val="001A4A59"/>
    <w:rsid w:val="001A5004"/>
    <w:rsid w:val="001A595C"/>
    <w:rsid w:val="001A6083"/>
    <w:rsid w:val="001B109B"/>
    <w:rsid w:val="001B5157"/>
    <w:rsid w:val="001B51A3"/>
    <w:rsid w:val="001B5455"/>
    <w:rsid w:val="001B634F"/>
    <w:rsid w:val="001B7821"/>
    <w:rsid w:val="001C0CB1"/>
    <w:rsid w:val="001C2D9B"/>
    <w:rsid w:val="001C4B68"/>
    <w:rsid w:val="001C5008"/>
    <w:rsid w:val="001C5E00"/>
    <w:rsid w:val="001C616A"/>
    <w:rsid w:val="001C6763"/>
    <w:rsid w:val="001C7BFE"/>
    <w:rsid w:val="001D0530"/>
    <w:rsid w:val="001D0A33"/>
    <w:rsid w:val="001D2385"/>
    <w:rsid w:val="001D341E"/>
    <w:rsid w:val="001D3660"/>
    <w:rsid w:val="001D5726"/>
    <w:rsid w:val="001D58B2"/>
    <w:rsid w:val="001D6520"/>
    <w:rsid w:val="001E1B14"/>
    <w:rsid w:val="001E5602"/>
    <w:rsid w:val="001E6ECA"/>
    <w:rsid w:val="001E769A"/>
    <w:rsid w:val="001E7ABA"/>
    <w:rsid w:val="001F0108"/>
    <w:rsid w:val="001F0129"/>
    <w:rsid w:val="001F0949"/>
    <w:rsid w:val="001F19A5"/>
    <w:rsid w:val="001F21D7"/>
    <w:rsid w:val="001F28A4"/>
    <w:rsid w:val="001F362E"/>
    <w:rsid w:val="001F5240"/>
    <w:rsid w:val="001F706A"/>
    <w:rsid w:val="001F765E"/>
    <w:rsid w:val="0020290C"/>
    <w:rsid w:val="00203710"/>
    <w:rsid w:val="00203F4A"/>
    <w:rsid w:val="002045F0"/>
    <w:rsid w:val="002047CB"/>
    <w:rsid w:val="00205618"/>
    <w:rsid w:val="002106E1"/>
    <w:rsid w:val="00211396"/>
    <w:rsid w:val="00212D87"/>
    <w:rsid w:val="002142CD"/>
    <w:rsid w:val="002149D2"/>
    <w:rsid w:val="00216C3A"/>
    <w:rsid w:val="00216D17"/>
    <w:rsid w:val="00217DFE"/>
    <w:rsid w:val="00220044"/>
    <w:rsid w:val="00220326"/>
    <w:rsid w:val="00220ED4"/>
    <w:rsid w:val="00220F7C"/>
    <w:rsid w:val="00224A52"/>
    <w:rsid w:val="00224B1F"/>
    <w:rsid w:val="00225565"/>
    <w:rsid w:val="00225BF4"/>
    <w:rsid w:val="00226F6D"/>
    <w:rsid w:val="00227649"/>
    <w:rsid w:val="0023004E"/>
    <w:rsid w:val="0023017C"/>
    <w:rsid w:val="002301C3"/>
    <w:rsid w:val="002337C0"/>
    <w:rsid w:val="00233D9A"/>
    <w:rsid w:val="00234420"/>
    <w:rsid w:val="002347EF"/>
    <w:rsid w:val="00235266"/>
    <w:rsid w:val="00235918"/>
    <w:rsid w:val="00235ABB"/>
    <w:rsid w:val="002373D0"/>
    <w:rsid w:val="002408B3"/>
    <w:rsid w:val="0024120F"/>
    <w:rsid w:val="00244B9B"/>
    <w:rsid w:val="00244ED3"/>
    <w:rsid w:val="00245E61"/>
    <w:rsid w:val="00245FDD"/>
    <w:rsid w:val="00246DC6"/>
    <w:rsid w:val="002479D6"/>
    <w:rsid w:val="0025119B"/>
    <w:rsid w:val="002514C5"/>
    <w:rsid w:val="00251CF4"/>
    <w:rsid w:val="002525CB"/>
    <w:rsid w:val="00252D80"/>
    <w:rsid w:val="00252EDA"/>
    <w:rsid w:val="002531CB"/>
    <w:rsid w:val="0025391C"/>
    <w:rsid w:val="0025699A"/>
    <w:rsid w:val="002602E5"/>
    <w:rsid w:val="002634DA"/>
    <w:rsid w:val="00264302"/>
    <w:rsid w:val="00264774"/>
    <w:rsid w:val="0026574E"/>
    <w:rsid w:val="00267265"/>
    <w:rsid w:val="0026786B"/>
    <w:rsid w:val="00267CC3"/>
    <w:rsid w:val="0027060F"/>
    <w:rsid w:val="00271043"/>
    <w:rsid w:val="00271143"/>
    <w:rsid w:val="00272BE4"/>
    <w:rsid w:val="00272FA3"/>
    <w:rsid w:val="00273688"/>
    <w:rsid w:val="0027377C"/>
    <w:rsid w:val="0027439C"/>
    <w:rsid w:val="0027728E"/>
    <w:rsid w:val="002775C3"/>
    <w:rsid w:val="00280A75"/>
    <w:rsid w:val="00280C46"/>
    <w:rsid w:val="00280D36"/>
    <w:rsid w:val="00281EF2"/>
    <w:rsid w:val="00282F6A"/>
    <w:rsid w:val="00287C70"/>
    <w:rsid w:val="00291395"/>
    <w:rsid w:val="0029385F"/>
    <w:rsid w:val="002941E6"/>
    <w:rsid w:val="00294358"/>
    <w:rsid w:val="002962B3"/>
    <w:rsid w:val="002963AF"/>
    <w:rsid w:val="002A1F21"/>
    <w:rsid w:val="002A2542"/>
    <w:rsid w:val="002A30D8"/>
    <w:rsid w:val="002A3F23"/>
    <w:rsid w:val="002A4323"/>
    <w:rsid w:val="002A5364"/>
    <w:rsid w:val="002A5902"/>
    <w:rsid w:val="002A6308"/>
    <w:rsid w:val="002A6AC9"/>
    <w:rsid w:val="002A70C6"/>
    <w:rsid w:val="002B0037"/>
    <w:rsid w:val="002B010D"/>
    <w:rsid w:val="002B0331"/>
    <w:rsid w:val="002B0C91"/>
    <w:rsid w:val="002B1D86"/>
    <w:rsid w:val="002B2636"/>
    <w:rsid w:val="002B3881"/>
    <w:rsid w:val="002B5D74"/>
    <w:rsid w:val="002B65E1"/>
    <w:rsid w:val="002C1912"/>
    <w:rsid w:val="002C2E39"/>
    <w:rsid w:val="002C3BD1"/>
    <w:rsid w:val="002C3DF0"/>
    <w:rsid w:val="002C5DA9"/>
    <w:rsid w:val="002C64F5"/>
    <w:rsid w:val="002C70AD"/>
    <w:rsid w:val="002C7AE8"/>
    <w:rsid w:val="002C7C63"/>
    <w:rsid w:val="002D2609"/>
    <w:rsid w:val="002D2966"/>
    <w:rsid w:val="002D2E20"/>
    <w:rsid w:val="002D3B58"/>
    <w:rsid w:val="002D4C15"/>
    <w:rsid w:val="002D5396"/>
    <w:rsid w:val="002D5512"/>
    <w:rsid w:val="002D57E2"/>
    <w:rsid w:val="002D5A08"/>
    <w:rsid w:val="002D5F45"/>
    <w:rsid w:val="002D610F"/>
    <w:rsid w:val="002D6A8E"/>
    <w:rsid w:val="002E1B6A"/>
    <w:rsid w:val="002E2031"/>
    <w:rsid w:val="002E218A"/>
    <w:rsid w:val="002E25FA"/>
    <w:rsid w:val="002E2FFB"/>
    <w:rsid w:val="002E3161"/>
    <w:rsid w:val="002E4925"/>
    <w:rsid w:val="002E5011"/>
    <w:rsid w:val="002E5307"/>
    <w:rsid w:val="002E5C35"/>
    <w:rsid w:val="002E6F6E"/>
    <w:rsid w:val="002F1A69"/>
    <w:rsid w:val="002F29FA"/>
    <w:rsid w:val="002F355F"/>
    <w:rsid w:val="002F35D3"/>
    <w:rsid w:val="002F3AA6"/>
    <w:rsid w:val="00300A3B"/>
    <w:rsid w:val="00300B5F"/>
    <w:rsid w:val="003012B5"/>
    <w:rsid w:val="00302D10"/>
    <w:rsid w:val="00302ED4"/>
    <w:rsid w:val="00305C0D"/>
    <w:rsid w:val="00307FCE"/>
    <w:rsid w:val="00313E24"/>
    <w:rsid w:val="003162F9"/>
    <w:rsid w:val="003171BC"/>
    <w:rsid w:val="0031769A"/>
    <w:rsid w:val="00320ED8"/>
    <w:rsid w:val="003237D6"/>
    <w:rsid w:val="00323BE5"/>
    <w:rsid w:val="00324198"/>
    <w:rsid w:val="00326EAE"/>
    <w:rsid w:val="00327319"/>
    <w:rsid w:val="003304AB"/>
    <w:rsid w:val="00332852"/>
    <w:rsid w:val="00332CD8"/>
    <w:rsid w:val="00334148"/>
    <w:rsid w:val="003434DE"/>
    <w:rsid w:val="00343F8B"/>
    <w:rsid w:val="00344161"/>
    <w:rsid w:val="0034599E"/>
    <w:rsid w:val="0034670F"/>
    <w:rsid w:val="00346EEC"/>
    <w:rsid w:val="003477C3"/>
    <w:rsid w:val="00351071"/>
    <w:rsid w:val="00351484"/>
    <w:rsid w:val="003526CB"/>
    <w:rsid w:val="00353C9C"/>
    <w:rsid w:val="00354C78"/>
    <w:rsid w:val="00355BF9"/>
    <w:rsid w:val="00357ABA"/>
    <w:rsid w:val="00361BC7"/>
    <w:rsid w:val="0036516D"/>
    <w:rsid w:val="00365581"/>
    <w:rsid w:val="00366CC2"/>
    <w:rsid w:val="00367FDB"/>
    <w:rsid w:val="003709DA"/>
    <w:rsid w:val="00371D39"/>
    <w:rsid w:val="0037252F"/>
    <w:rsid w:val="0037285D"/>
    <w:rsid w:val="00372DC6"/>
    <w:rsid w:val="00374273"/>
    <w:rsid w:val="00375014"/>
    <w:rsid w:val="003767D1"/>
    <w:rsid w:val="00381D9B"/>
    <w:rsid w:val="00383533"/>
    <w:rsid w:val="00383792"/>
    <w:rsid w:val="0038440E"/>
    <w:rsid w:val="00385C9B"/>
    <w:rsid w:val="00386054"/>
    <w:rsid w:val="00387D89"/>
    <w:rsid w:val="00391864"/>
    <w:rsid w:val="00391B21"/>
    <w:rsid w:val="003950B1"/>
    <w:rsid w:val="00396007"/>
    <w:rsid w:val="00396ACC"/>
    <w:rsid w:val="003A4A8C"/>
    <w:rsid w:val="003A5DAE"/>
    <w:rsid w:val="003A695D"/>
    <w:rsid w:val="003A6D04"/>
    <w:rsid w:val="003A74B2"/>
    <w:rsid w:val="003A7537"/>
    <w:rsid w:val="003A7DFA"/>
    <w:rsid w:val="003B0932"/>
    <w:rsid w:val="003B11F7"/>
    <w:rsid w:val="003B3779"/>
    <w:rsid w:val="003B3DD1"/>
    <w:rsid w:val="003B54AE"/>
    <w:rsid w:val="003B6E60"/>
    <w:rsid w:val="003B73D9"/>
    <w:rsid w:val="003C0B4E"/>
    <w:rsid w:val="003C1DE1"/>
    <w:rsid w:val="003C3774"/>
    <w:rsid w:val="003C422E"/>
    <w:rsid w:val="003C4553"/>
    <w:rsid w:val="003C5105"/>
    <w:rsid w:val="003D0C17"/>
    <w:rsid w:val="003D1EE3"/>
    <w:rsid w:val="003D29C2"/>
    <w:rsid w:val="003D2DE3"/>
    <w:rsid w:val="003D3C0A"/>
    <w:rsid w:val="003D3DD0"/>
    <w:rsid w:val="003D4283"/>
    <w:rsid w:val="003D42A5"/>
    <w:rsid w:val="003D52FF"/>
    <w:rsid w:val="003D570E"/>
    <w:rsid w:val="003D78FC"/>
    <w:rsid w:val="003E141C"/>
    <w:rsid w:val="003E21A0"/>
    <w:rsid w:val="003E2C76"/>
    <w:rsid w:val="003E3E4D"/>
    <w:rsid w:val="003E4C9B"/>
    <w:rsid w:val="003E6113"/>
    <w:rsid w:val="003E6590"/>
    <w:rsid w:val="003E6A64"/>
    <w:rsid w:val="003E6B71"/>
    <w:rsid w:val="003E78DC"/>
    <w:rsid w:val="003E797B"/>
    <w:rsid w:val="003F3854"/>
    <w:rsid w:val="003F46E9"/>
    <w:rsid w:val="003F57CE"/>
    <w:rsid w:val="003F7128"/>
    <w:rsid w:val="003F72D8"/>
    <w:rsid w:val="003F79B7"/>
    <w:rsid w:val="003F7EA3"/>
    <w:rsid w:val="0040078C"/>
    <w:rsid w:val="004009EF"/>
    <w:rsid w:val="00401D24"/>
    <w:rsid w:val="004024E9"/>
    <w:rsid w:val="00402B1F"/>
    <w:rsid w:val="004035AD"/>
    <w:rsid w:val="004053D2"/>
    <w:rsid w:val="004061F1"/>
    <w:rsid w:val="00406BBE"/>
    <w:rsid w:val="00407708"/>
    <w:rsid w:val="00407B3A"/>
    <w:rsid w:val="004100C8"/>
    <w:rsid w:val="00411996"/>
    <w:rsid w:val="0041421A"/>
    <w:rsid w:val="004145CC"/>
    <w:rsid w:val="0041462E"/>
    <w:rsid w:val="0041469E"/>
    <w:rsid w:val="0041489D"/>
    <w:rsid w:val="00414C83"/>
    <w:rsid w:val="00416B92"/>
    <w:rsid w:val="0041749F"/>
    <w:rsid w:val="00417C1E"/>
    <w:rsid w:val="004202BF"/>
    <w:rsid w:val="004202E2"/>
    <w:rsid w:val="00421063"/>
    <w:rsid w:val="0042331B"/>
    <w:rsid w:val="00423E66"/>
    <w:rsid w:val="0042559E"/>
    <w:rsid w:val="0042679F"/>
    <w:rsid w:val="004304D3"/>
    <w:rsid w:val="00430A61"/>
    <w:rsid w:val="00430CCD"/>
    <w:rsid w:val="00430FE2"/>
    <w:rsid w:val="004310A2"/>
    <w:rsid w:val="004338C2"/>
    <w:rsid w:val="004356FD"/>
    <w:rsid w:val="00435789"/>
    <w:rsid w:val="00435C80"/>
    <w:rsid w:val="004416D8"/>
    <w:rsid w:val="0044446B"/>
    <w:rsid w:val="00445383"/>
    <w:rsid w:val="00446DA9"/>
    <w:rsid w:val="00447BE4"/>
    <w:rsid w:val="00450B56"/>
    <w:rsid w:val="00450FF6"/>
    <w:rsid w:val="00451367"/>
    <w:rsid w:val="00452241"/>
    <w:rsid w:val="00452BE3"/>
    <w:rsid w:val="00452EC7"/>
    <w:rsid w:val="00453DC1"/>
    <w:rsid w:val="00455B7A"/>
    <w:rsid w:val="0045604F"/>
    <w:rsid w:val="00456783"/>
    <w:rsid w:val="004575A4"/>
    <w:rsid w:val="00457C73"/>
    <w:rsid w:val="004601BB"/>
    <w:rsid w:val="00460B4E"/>
    <w:rsid w:val="00460FA3"/>
    <w:rsid w:val="00461B3F"/>
    <w:rsid w:val="004624E2"/>
    <w:rsid w:val="004629CF"/>
    <w:rsid w:val="0046361B"/>
    <w:rsid w:val="00463AF7"/>
    <w:rsid w:val="0046430D"/>
    <w:rsid w:val="00464C66"/>
    <w:rsid w:val="00465FAE"/>
    <w:rsid w:val="0046605E"/>
    <w:rsid w:val="0046741A"/>
    <w:rsid w:val="00470173"/>
    <w:rsid w:val="00472037"/>
    <w:rsid w:val="00472323"/>
    <w:rsid w:val="004739A2"/>
    <w:rsid w:val="00473B81"/>
    <w:rsid w:val="0047416E"/>
    <w:rsid w:val="00474D32"/>
    <w:rsid w:val="00475D9E"/>
    <w:rsid w:val="00476C99"/>
    <w:rsid w:val="00476E5A"/>
    <w:rsid w:val="00482D95"/>
    <w:rsid w:val="00483CD4"/>
    <w:rsid w:val="00484DAA"/>
    <w:rsid w:val="00484FAD"/>
    <w:rsid w:val="004861A9"/>
    <w:rsid w:val="00486BAD"/>
    <w:rsid w:val="00487616"/>
    <w:rsid w:val="004900D1"/>
    <w:rsid w:val="00490450"/>
    <w:rsid w:val="00492881"/>
    <w:rsid w:val="004959D1"/>
    <w:rsid w:val="00495A35"/>
    <w:rsid w:val="00496C3F"/>
    <w:rsid w:val="00497ED7"/>
    <w:rsid w:val="004A12C8"/>
    <w:rsid w:val="004A1DA9"/>
    <w:rsid w:val="004A1FB2"/>
    <w:rsid w:val="004A22F7"/>
    <w:rsid w:val="004A2F62"/>
    <w:rsid w:val="004A65BC"/>
    <w:rsid w:val="004A70CF"/>
    <w:rsid w:val="004A724D"/>
    <w:rsid w:val="004B0694"/>
    <w:rsid w:val="004B21B4"/>
    <w:rsid w:val="004B2536"/>
    <w:rsid w:val="004B3980"/>
    <w:rsid w:val="004B411B"/>
    <w:rsid w:val="004B43AC"/>
    <w:rsid w:val="004B446E"/>
    <w:rsid w:val="004B5DF8"/>
    <w:rsid w:val="004C05E7"/>
    <w:rsid w:val="004C3894"/>
    <w:rsid w:val="004C4AE5"/>
    <w:rsid w:val="004C6B18"/>
    <w:rsid w:val="004D0F3E"/>
    <w:rsid w:val="004D1875"/>
    <w:rsid w:val="004D284A"/>
    <w:rsid w:val="004D29AD"/>
    <w:rsid w:val="004D3658"/>
    <w:rsid w:val="004D3859"/>
    <w:rsid w:val="004D4BFE"/>
    <w:rsid w:val="004D5C5A"/>
    <w:rsid w:val="004E03E5"/>
    <w:rsid w:val="004E0F11"/>
    <w:rsid w:val="004E100D"/>
    <w:rsid w:val="004E1F0A"/>
    <w:rsid w:val="004E379A"/>
    <w:rsid w:val="004E42CB"/>
    <w:rsid w:val="004E5519"/>
    <w:rsid w:val="004E68B2"/>
    <w:rsid w:val="004F00D7"/>
    <w:rsid w:val="004F0931"/>
    <w:rsid w:val="004F0BB7"/>
    <w:rsid w:val="004F0DF6"/>
    <w:rsid w:val="004F15BF"/>
    <w:rsid w:val="004F2221"/>
    <w:rsid w:val="004F2EDE"/>
    <w:rsid w:val="004F5E20"/>
    <w:rsid w:val="00502FCB"/>
    <w:rsid w:val="00503CE3"/>
    <w:rsid w:val="00504B40"/>
    <w:rsid w:val="00505DEB"/>
    <w:rsid w:val="0050656C"/>
    <w:rsid w:val="00507B2E"/>
    <w:rsid w:val="005107B7"/>
    <w:rsid w:val="0051115F"/>
    <w:rsid w:val="00512DED"/>
    <w:rsid w:val="00515123"/>
    <w:rsid w:val="00516798"/>
    <w:rsid w:val="00516F5A"/>
    <w:rsid w:val="005208C4"/>
    <w:rsid w:val="00522D8F"/>
    <w:rsid w:val="00522DE8"/>
    <w:rsid w:val="00523448"/>
    <w:rsid w:val="00523BDD"/>
    <w:rsid w:val="00523CC7"/>
    <w:rsid w:val="00524C39"/>
    <w:rsid w:val="00525C22"/>
    <w:rsid w:val="00527659"/>
    <w:rsid w:val="00527A83"/>
    <w:rsid w:val="0053057C"/>
    <w:rsid w:val="00530625"/>
    <w:rsid w:val="00531C3C"/>
    <w:rsid w:val="00533409"/>
    <w:rsid w:val="00534EA1"/>
    <w:rsid w:val="00535618"/>
    <w:rsid w:val="00543271"/>
    <w:rsid w:val="00543480"/>
    <w:rsid w:val="00546F8D"/>
    <w:rsid w:val="00550765"/>
    <w:rsid w:val="00550B87"/>
    <w:rsid w:val="00551169"/>
    <w:rsid w:val="00552806"/>
    <w:rsid w:val="005542D3"/>
    <w:rsid w:val="005564E6"/>
    <w:rsid w:val="0056132B"/>
    <w:rsid w:val="0056144E"/>
    <w:rsid w:val="00562E14"/>
    <w:rsid w:val="00563200"/>
    <w:rsid w:val="005638FE"/>
    <w:rsid w:val="00563D18"/>
    <w:rsid w:val="00563EF9"/>
    <w:rsid w:val="005673E2"/>
    <w:rsid w:val="0056753F"/>
    <w:rsid w:val="005729CF"/>
    <w:rsid w:val="00574347"/>
    <w:rsid w:val="00574862"/>
    <w:rsid w:val="0057552C"/>
    <w:rsid w:val="0058141C"/>
    <w:rsid w:val="00581604"/>
    <w:rsid w:val="00584296"/>
    <w:rsid w:val="0058436A"/>
    <w:rsid w:val="00584BB6"/>
    <w:rsid w:val="0058780C"/>
    <w:rsid w:val="005900B7"/>
    <w:rsid w:val="00591608"/>
    <w:rsid w:val="00592C35"/>
    <w:rsid w:val="005939B5"/>
    <w:rsid w:val="0059402B"/>
    <w:rsid w:val="005948CD"/>
    <w:rsid w:val="0059560B"/>
    <w:rsid w:val="00596EEC"/>
    <w:rsid w:val="00596FB1"/>
    <w:rsid w:val="0059758A"/>
    <w:rsid w:val="005A2F93"/>
    <w:rsid w:val="005A3664"/>
    <w:rsid w:val="005A541A"/>
    <w:rsid w:val="005A7E55"/>
    <w:rsid w:val="005B0469"/>
    <w:rsid w:val="005B3D78"/>
    <w:rsid w:val="005B4528"/>
    <w:rsid w:val="005B47E3"/>
    <w:rsid w:val="005B5359"/>
    <w:rsid w:val="005B68CD"/>
    <w:rsid w:val="005B7821"/>
    <w:rsid w:val="005B788E"/>
    <w:rsid w:val="005B7C53"/>
    <w:rsid w:val="005C1EA5"/>
    <w:rsid w:val="005C4001"/>
    <w:rsid w:val="005C4D85"/>
    <w:rsid w:val="005C64D7"/>
    <w:rsid w:val="005C741A"/>
    <w:rsid w:val="005C7DCD"/>
    <w:rsid w:val="005D1898"/>
    <w:rsid w:val="005D2BEE"/>
    <w:rsid w:val="005D3D87"/>
    <w:rsid w:val="005D42C8"/>
    <w:rsid w:val="005D57ED"/>
    <w:rsid w:val="005D6BF0"/>
    <w:rsid w:val="005D6F10"/>
    <w:rsid w:val="005E1260"/>
    <w:rsid w:val="005E2FD1"/>
    <w:rsid w:val="005E3443"/>
    <w:rsid w:val="005E3709"/>
    <w:rsid w:val="005E3B28"/>
    <w:rsid w:val="005E3BAD"/>
    <w:rsid w:val="005E6703"/>
    <w:rsid w:val="005E79A0"/>
    <w:rsid w:val="005E7DD3"/>
    <w:rsid w:val="005F0C1A"/>
    <w:rsid w:val="005F2987"/>
    <w:rsid w:val="005F2D5E"/>
    <w:rsid w:val="005F2EBC"/>
    <w:rsid w:val="005F3014"/>
    <w:rsid w:val="005F3282"/>
    <w:rsid w:val="005F34D1"/>
    <w:rsid w:val="005F43E2"/>
    <w:rsid w:val="005F5D94"/>
    <w:rsid w:val="005F6CBD"/>
    <w:rsid w:val="0060012D"/>
    <w:rsid w:val="00602711"/>
    <w:rsid w:val="006040F6"/>
    <w:rsid w:val="00604159"/>
    <w:rsid w:val="006045B5"/>
    <w:rsid w:val="006059E0"/>
    <w:rsid w:val="00606C8C"/>
    <w:rsid w:val="006105C7"/>
    <w:rsid w:val="006107F7"/>
    <w:rsid w:val="006117E5"/>
    <w:rsid w:val="00611E16"/>
    <w:rsid w:val="00611F8D"/>
    <w:rsid w:val="00614F0E"/>
    <w:rsid w:val="00615647"/>
    <w:rsid w:val="006159FF"/>
    <w:rsid w:val="00615C59"/>
    <w:rsid w:val="00615CB1"/>
    <w:rsid w:val="0061630E"/>
    <w:rsid w:val="00616E0B"/>
    <w:rsid w:val="006172C8"/>
    <w:rsid w:val="00617475"/>
    <w:rsid w:val="00617A39"/>
    <w:rsid w:val="006244B2"/>
    <w:rsid w:val="00626F9C"/>
    <w:rsid w:val="006276ED"/>
    <w:rsid w:val="00627965"/>
    <w:rsid w:val="00627B7D"/>
    <w:rsid w:val="0063110D"/>
    <w:rsid w:val="00632B7D"/>
    <w:rsid w:val="0063441A"/>
    <w:rsid w:val="00637082"/>
    <w:rsid w:val="00640AA4"/>
    <w:rsid w:val="00641817"/>
    <w:rsid w:val="00642B0C"/>
    <w:rsid w:val="006432D4"/>
    <w:rsid w:val="006449F7"/>
    <w:rsid w:val="00644A1D"/>
    <w:rsid w:val="00645018"/>
    <w:rsid w:val="0064729B"/>
    <w:rsid w:val="00652F86"/>
    <w:rsid w:val="006535B6"/>
    <w:rsid w:val="00654751"/>
    <w:rsid w:val="00656B7B"/>
    <w:rsid w:val="00660363"/>
    <w:rsid w:val="00660C19"/>
    <w:rsid w:val="00660F2A"/>
    <w:rsid w:val="006624CC"/>
    <w:rsid w:val="006625FF"/>
    <w:rsid w:val="006628B6"/>
    <w:rsid w:val="00662D49"/>
    <w:rsid w:val="00663408"/>
    <w:rsid w:val="006655E9"/>
    <w:rsid w:val="00665988"/>
    <w:rsid w:val="00665AAC"/>
    <w:rsid w:val="0066731D"/>
    <w:rsid w:val="00671AAE"/>
    <w:rsid w:val="006722DC"/>
    <w:rsid w:val="006749E0"/>
    <w:rsid w:val="00674CCD"/>
    <w:rsid w:val="0067530C"/>
    <w:rsid w:val="006761B8"/>
    <w:rsid w:val="00676FAA"/>
    <w:rsid w:val="00677AC2"/>
    <w:rsid w:val="00684EE6"/>
    <w:rsid w:val="00685124"/>
    <w:rsid w:val="00685F99"/>
    <w:rsid w:val="00690A6F"/>
    <w:rsid w:val="0069175D"/>
    <w:rsid w:val="006918A5"/>
    <w:rsid w:val="00691BE1"/>
    <w:rsid w:val="0069249D"/>
    <w:rsid w:val="00693AD6"/>
    <w:rsid w:val="00695592"/>
    <w:rsid w:val="00695F7B"/>
    <w:rsid w:val="00696B04"/>
    <w:rsid w:val="00696E3A"/>
    <w:rsid w:val="006A0738"/>
    <w:rsid w:val="006A0D82"/>
    <w:rsid w:val="006A1D35"/>
    <w:rsid w:val="006A2B7A"/>
    <w:rsid w:val="006A3CB8"/>
    <w:rsid w:val="006A42D2"/>
    <w:rsid w:val="006A72A2"/>
    <w:rsid w:val="006A73DE"/>
    <w:rsid w:val="006A7EDC"/>
    <w:rsid w:val="006B0219"/>
    <w:rsid w:val="006B0701"/>
    <w:rsid w:val="006B0BC1"/>
    <w:rsid w:val="006B1580"/>
    <w:rsid w:val="006B2E0A"/>
    <w:rsid w:val="006B372D"/>
    <w:rsid w:val="006B62D5"/>
    <w:rsid w:val="006C01CE"/>
    <w:rsid w:val="006C0E44"/>
    <w:rsid w:val="006C23E2"/>
    <w:rsid w:val="006C26BA"/>
    <w:rsid w:val="006C3952"/>
    <w:rsid w:val="006C3E44"/>
    <w:rsid w:val="006C4DCC"/>
    <w:rsid w:val="006C5001"/>
    <w:rsid w:val="006C5609"/>
    <w:rsid w:val="006C60A3"/>
    <w:rsid w:val="006C755E"/>
    <w:rsid w:val="006D02D6"/>
    <w:rsid w:val="006D0862"/>
    <w:rsid w:val="006D0E55"/>
    <w:rsid w:val="006D16C6"/>
    <w:rsid w:val="006D1ADB"/>
    <w:rsid w:val="006D21DF"/>
    <w:rsid w:val="006D2EB6"/>
    <w:rsid w:val="006D3B97"/>
    <w:rsid w:val="006D4107"/>
    <w:rsid w:val="006D7C86"/>
    <w:rsid w:val="006E19EA"/>
    <w:rsid w:val="006E1E20"/>
    <w:rsid w:val="006E2103"/>
    <w:rsid w:val="006E3657"/>
    <w:rsid w:val="006E399C"/>
    <w:rsid w:val="006E3B47"/>
    <w:rsid w:val="006E497C"/>
    <w:rsid w:val="006E4A46"/>
    <w:rsid w:val="006E75DD"/>
    <w:rsid w:val="006F0F10"/>
    <w:rsid w:val="006F1A09"/>
    <w:rsid w:val="006F1B23"/>
    <w:rsid w:val="006F2E04"/>
    <w:rsid w:val="006F3522"/>
    <w:rsid w:val="006F360C"/>
    <w:rsid w:val="006F3987"/>
    <w:rsid w:val="006F6AB6"/>
    <w:rsid w:val="006F6ACE"/>
    <w:rsid w:val="006F79E6"/>
    <w:rsid w:val="006F7A7D"/>
    <w:rsid w:val="00701BC8"/>
    <w:rsid w:val="0070360B"/>
    <w:rsid w:val="0070539C"/>
    <w:rsid w:val="0070568E"/>
    <w:rsid w:val="00710451"/>
    <w:rsid w:val="007109F5"/>
    <w:rsid w:val="00710B50"/>
    <w:rsid w:val="00710D0A"/>
    <w:rsid w:val="007113AD"/>
    <w:rsid w:val="007132B7"/>
    <w:rsid w:val="007134C5"/>
    <w:rsid w:val="00713FD8"/>
    <w:rsid w:val="00715EFF"/>
    <w:rsid w:val="00717723"/>
    <w:rsid w:val="00717D67"/>
    <w:rsid w:val="00721108"/>
    <w:rsid w:val="00721783"/>
    <w:rsid w:val="00724E8A"/>
    <w:rsid w:val="00726CA7"/>
    <w:rsid w:val="0073008A"/>
    <w:rsid w:val="007313BA"/>
    <w:rsid w:val="007326C1"/>
    <w:rsid w:val="007339F4"/>
    <w:rsid w:val="00733D9A"/>
    <w:rsid w:val="00734574"/>
    <w:rsid w:val="00734964"/>
    <w:rsid w:val="00736EE5"/>
    <w:rsid w:val="007376A1"/>
    <w:rsid w:val="00737805"/>
    <w:rsid w:val="00737A38"/>
    <w:rsid w:val="00740B2C"/>
    <w:rsid w:val="00740D85"/>
    <w:rsid w:val="00741BAC"/>
    <w:rsid w:val="007435C6"/>
    <w:rsid w:val="00743C8D"/>
    <w:rsid w:val="0074474D"/>
    <w:rsid w:val="00746B7C"/>
    <w:rsid w:val="00752209"/>
    <w:rsid w:val="007541B5"/>
    <w:rsid w:val="007564C1"/>
    <w:rsid w:val="0075692B"/>
    <w:rsid w:val="007569B5"/>
    <w:rsid w:val="00756CDF"/>
    <w:rsid w:val="00757BB0"/>
    <w:rsid w:val="00757BC4"/>
    <w:rsid w:val="00760075"/>
    <w:rsid w:val="00761CF9"/>
    <w:rsid w:val="00761D6F"/>
    <w:rsid w:val="007628A4"/>
    <w:rsid w:val="007629BF"/>
    <w:rsid w:val="007631D6"/>
    <w:rsid w:val="00764075"/>
    <w:rsid w:val="00764358"/>
    <w:rsid w:val="007647A5"/>
    <w:rsid w:val="00764D4C"/>
    <w:rsid w:val="00765207"/>
    <w:rsid w:val="0076532C"/>
    <w:rsid w:val="00765B14"/>
    <w:rsid w:val="00766323"/>
    <w:rsid w:val="007678C0"/>
    <w:rsid w:val="00772235"/>
    <w:rsid w:val="00772461"/>
    <w:rsid w:val="007726C6"/>
    <w:rsid w:val="0077401B"/>
    <w:rsid w:val="00774D70"/>
    <w:rsid w:val="00775901"/>
    <w:rsid w:val="00775A37"/>
    <w:rsid w:val="00777921"/>
    <w:rsid w:val="007838E5"/>
    <w:rsid w:val="00784773"/>
    <w:rsid w:val="00784ACA"/>
    <w:rsid w:val="0078590D"/>
    <w:rsid w:val="007922C1"/>
    <w:rsid w:val="00793D9E"/>
    <w:rsid w:val="007946C2"/>
    <w:rsid w:val="0079498C"/>
    <w:rsid w:val="0079595E"/>
    <w:rsid w:val="00797508"/>
    <w:rsid w:val="0079772C"/>
    <w:rsid w:val="007A0574"/>
    <w:rsid w:val="007A0CE2"/>
    <w:rsid w:val="007A2FD6"/>
    <w:rsid w:val="007A33CC"/>
    <w:rsid w:val="007A3DAE"/>
    <w:rsid w:val="007A4B1A"/>
    <w:rsid w:val="007A50C6"/>
    <w:rsid w:val="007A666A"/>
    <w:rsid w:val="007A6D9E"/>
    <w:rsid w:val="007B0993"/>
    <w:rsid w:val="007B2D9A"/>
    <w:rsid w:val="007B68FE"/>
    <w:rsid w:val="007C01FB"/>
    <w:rsid w:val="007C093F"/>
    <w:rsid w:val="007C114A"/>
    <w:rsid w:val="007C19ED"/>
    <w:rsid w:val="007C1E90"/>
    <w:rsid w:val="007C20DE"/>
    <w:rsid w:val="007C2A2B"/>
    <w:rsid w:val="007C32D4"/>
    <w:rsid w:val="007C3848"/>
    <w:rsid w:val="007C39A4"/>
    <w:rsid w:val="007C631D"/>
    <w:rsid w:val="007C6F9B"/>
    <w:rsid w:val="007C751F"/>
    <w:rsid w:val="007C772E"/>
    <w:rsid w:val="007C77CD"/>
    <w:rsid w:val="007D2322"/>
    <w:rsid w:val="007D3C4F"/>
    <w:rsid w:val="007D4C94"/>
    <w:rsid w:val="007D59F3"/>
    <w:rsid w:val="007D5A9E"/>
    <w:rsid w:val="007D6285"/>
    <w:rsid w:val="007F130A"/>
    <w:rsid w:val="007F1CDA"/>
    <w:rsid w:val="007F22ED"/>
    <w:rsid w:val="007F2852"/>
    <w:rsid w:val="007F4A5A"/>
    <w:rsid w:val="007F54F6"/>
    <w:rsid w:val="00800936"/>
    <w:rsid w:val="00802E6D"/>
    <w:rsid w:val="00804B66"/>
    <w:rsid w:val="00805B03"/>
    <w:rsid w:val="00806D8A"/>
    <w:rsid w:val="00811CFE"/>
    <w:rsid w:val="00811E17"/>
    <w:rsid w:val="00812CBC"/>
    <w:rsid w:val="00813D8A"/>
    <w:rsid w:val="00814F15"/>
    <w:rsid w:val="0081596E"/>
    <w:rsid w:val="008165C9"/>
    <w:rsid w:val="00816802"/>
    <w:rsid w:val="00817449"/>
    <w:rsid w:val="00820395"/>
    <w:rsid w:val="00820A5E"/>
    <w:rsid w:val="00821143"/>
    <w:rsid w:val="00821E11"/>
    <w:rsid w:val="0082233E"/>
    <w:rsid w:val="008239CF"/>
    <w:rsid w:val="0082456A"/>
    <w:rsid w:val="00825989"/>
    <w:rsid w:val="00825B26"/>
    <w:rsid w:val="00826E29"/>
    <w:rsid w:val="00827018"/>
    <w:rsid w:val="00827255"/>
    <w:rsid w:val="008305AE"/>
    <w:rsid w:val="00831FCB"/>
    <w:rsid w:val="00832012"/>
    <w:rsid w:val="00835B07"/>
    <w:rsid w:val="008362F8"/>
    <w:rsid w:val="008367BA"/>
    <w:rsid w:val="00836AAC"/>
    <w:rsid w:val="008371FB"/>
    <w:rsid w:val="0084020C"/>
    <w:rsid w:val="00840228"/>
    <w:rsid w:val="008405D0"/>
    <w:rsid w:val="00840A8F"/>
    <w:rsid w:val="0084104B"/>
    <w:rsid w:val="00844114"/>
    <w:rsid w:val="0084477D"/>
    <w:rsid w:val="0084526E"/>
    <w:rsid w:val="0084572E"/>
    <w:rsid w:val="00845E35"/>
    <w:rsid w:val="008474B9"/>
    <w:rsid w:val="00850736"/>
    <w:rsid w:val="00850D8D"/>
    <w:rsid w:val="00855080"/>
    <w:rsid w:val="0086072D"/>
    <w:rsid w:val="0086111B"/>
    <w:rsid w:val="00864B5D"/>
    <w:rsid w:val="00864C50"/>
    <w:rsid w:val="00870115"/>
    <w:rsid w:val="00870873"/>
    <w:rsid w:val="00872246"/>
    <w:rsid w:val="00872ADD"/>
    <w:rsid w:val="00874BA8"/>
    <w:rsid w:val="008764AC"/>
    <w:rsid w:val="00876F41"/>
    <w:rsid w:val="008840F3"/>
    <w:rsid w:val="008847D6"/>
    <w:rsid w:val="00884DA1"/>
    <w:rsid w:val="00884EF4"/>
    <w:rsid w:val="008879E9"/>
    <w:rsid w:val="00887BF3"/>
    <w:rsid w:val="00887C53"/>
    <w:rsid w:val="00890B16"/>
    <w:rsid w:val="0089145D"/>
    <w:rsid w:val="00891E2F"/>
    <w:rsid w:val="008920A8"/>
    <w:rsid w:val="00894B24"/>
    <w:rsid w:val="00895226"/>
    <w:rsid w:val="00896D61"/>
    <w:rsid w:val="00897688"/>
    <w:rsid w:val="008976DE"/>
    <w:rsid w:val="008A1E21"/>
    <w:rsid w:val="008A22F0"/>
    <w:rsid w:val="008A2AF2"/>
    <w:rsid w:val="008A3411"/>
    <w:rsid w:val="008A352E"/>
    <w:rsid w:val="008A48DF"/>
    <w:rsid w:val="008A63F0"/>
    <w:rsid w:val="008B0FA3"/>
    <w:rsid w:val="008B18AD"/>
    <w:rsid w:val="008B33A5"/>
    <w:rsid w:val="008B4C1C"/>
    <w:rsid w:val="008B4CB7"/>
    <w:rsid w:val="008B66D3"/>
    <w:rsid w:val="008B7DB8"/>
    <w:rsid w:val="008C11DF"/>
    <w:rsid w:val="008C11F6"/>
    <w:rsid w:val="008C1465"/>
    <w:rsid w:val="008C39F4"/>
    <w:rsid w:val="008C4C3C"/>
    <w:rsid w:val="008C54AD"/>
    <w:rsid w:val="008C55CA"/>
    <w:rsid w:val="008C760A"/>
    <w:rsid w:val="008D19DA"/>
    <w:rsid w:val="008D3901"/>
    <w:rsid w:val="008D487F"/>
    <w:rsid w:val="008D4A3E"/>
    <w:rsid w:val="008D72F4"/>
    <w:rsid w:val="008E0A98"/>
    <w:rsid w:val="008E10AD"/>
    <w:rsid w:val="008E18ED"/>
    <w:rsid w:val="008E1F61"/>
    <w:rsid w:val="008E3B7B"/>
    <w:rsid w:val="008E62BA"/>
    <w:rsid w:val="008F0C1B"/>
    <w:rsid w:val="008F1DB6"/>
    <w:rsid w:val="008F2944"/>
    <w:rsid w:val="008F70A7"/>
    <w:rsid w:val="009000BD"/>
    <w:rsid w:val="00900A7D"/>
    <w:rsid w:val="00902D5C"/>
    <w:rsid w:val="009045FB"/>
    <w:rsid w:val="0090541E"/>
    <w:rsid w:val="009059B4"/>
    <w:rsid w:val="00911C00"/>
    <w:rsid w:val="00912809"/>
    <w:rsid w:val="0091412D"/>
    <w:rsid w:val="00914FBD"/>
    <w:rsid w:val="00915930"/>
    <w:rsid w:val="00916B03"/>
    <w:rsid w:val="009215D1"/>
    <w:rsid w:val="00921A2E"/>
    <w:rsid w:val="009220AC"/>
    <w:rsid w:val="00923E12"/>
    <w:rsid w:val="0092411B"/>
    <w:rsid w:val="00924E09"/>
    <w:rsid w:val="00925685"/>
    <w:rsid w:val="00930F52"/>
    <w:rsid w:val="009313FC"/>
    <w:rsid w:val="00933C3E"/>
    <w:rsid w:val="00934C4C"/>
    <w:rsid w:val="00935E53"/>
    <w:rsid w:val="0093711C"/>
    <w:rsid w:val="009375CD"/>
    <w:rsid w:val="00937980"/>
    <w:rsid w:val="00940C06"/>
    <w:rsid w:val="009429B7"/>
    <w:rsid w:val="00943A17"/>
    <w:rsid w:val="00946073"/>
    <w:rsid w:val="009462F6"/>
    <w:rsid w:val="00946880"/>
    <w:rsid w:val="00946E71"/>
    <w:rsid w:val="009535AF"/>
    <w:rsid w:val="00955510"/>
    <w:rsid w:val="009555E9"/>
    <w:rsid w:val="0095693B"/>
    <w:rsid w:val="00956A50"/>
    <w:rsid w:val="00960098"/>
    <w:rsid w:val="0096075C"/>
    <w:rsid w:val="00961359"/>
    <w:rsid w:val="00961AC6"/>
    <w:rsid w:val="00962CE1"/>
    <w:rsid w:val="00963ACD"/>
    <w:rsid w:val="0096400F"/>
    <w:rsid w:val="00964DE1"/>
    <w:rsid w:val="009661A2"/>
    <w:rsid w:val="0097160B"/>
    <w:rsid w:val="00971891"/>
    <w:rsid w:val="0097207F"/>
    <w:rsid w:val="0097414C"/>
    <w:rsid w:val="0097537D"/>
    <w:rsid w:val="00976344"/>
    <w:rsid w:val="009770EC"/>
    <w:rsid w:val="0097713B"/>
    <w:rsid w:val="00977229"/>
    <w:rsid w:val="0098023F"/>
    <w:rsid w:val="00981F03"/>
    <w:rsid w:val="009855BF"/>
    <w:rsid w:val="00986524"/>
    <w:rsid w:val="00986600"/>
    <w:rsid w:val="00992806"/>
    <w:rsid w:val="00992BDC"/>
    <w:rsid w:val="00992D1E"/>
    <w:rsid w:val="009934F3"/>
    <w:rsid w:val="0099482B"/>
    <w:rsid w:val="00997BB0"/>
    <w:rsid w:val="00997C5E"/>
    <w:rsid w:val="009A06E0"/>
    <w:rsid w:val="009A0F17"/>
    <w:rsid w:val="009A183B"/>
    <w:rsid w:val="009A1B8C"/>
    <w:rsid w:val="009A27C3"/>
    <w:rsid w:val="009A3067"/>
    <w:rsid w:val="009A3E93"/>
    <w:rsid w:val="009A435C"/>
    <w:rsid w:val="009A4ECB"/>
    <w:rsid w:val="009A51ED"/>
    <w:rsid w:val="009B05C1"/>
    <w:rsid w:val="009B320F"/>
    <w:rsid w:val="009B5F9D"/>
    <w:rsid w:val="009B7AF9"/>
    <w:rsid w:val="009C067E"/>
    <w:rsid w:val="009C0CB1"/>
    <w:rsid w:val="009C1C1B"/>
    <w:rsid w:val="009C202C"/>
    <w:rsid w:val="009C3BEB"/>
    <w:rsid w:val="009C4747"/>
    <w:rsid w:val="009C49D6"/>
    <w:rsid w:val="009C6AF4"/>
    <w:rsid w:val="009D09B1"/>
    <w:rsid w:val="009D1066"/>
    <w:rsid w:val="009D1521"/>
    <w:rsid w:val="009D31AB"/>
    <w:rsid w:val="009D35B1"/>
    <w:rsid w:val="009D39DC"/>
    <w:rsid w:val="009D3AE8"/>
    <w:rsid w:val="009D6021"/>
    <w:rsid w:val="009D6912"/>
    <w:rsid w:val="009D6F42"/>
    <w:rsid w:val="009E044C"/>
    <w:rsid w:val="009E0C69"/>
    <w:rsid w:val="009E122F"/>
    <w:rsid w:val="009E2B09"/>
    <w:rsid w:val="009E2C3F"/>
    <w:rsid w:val="009E31C7"/>
    <w:rsid w:val="009E3AEE"/>
    <w:rsid w:val="009F0835"/>
    <w:rsid w:val="009F5BCB"/>
    <w:rsid w:val="009F7031"/>
    <w:rsid w:val="00A01C5B"/>
    <w:rsid w:val="00A04040"/>
    <w:rsid w:val="00A0427E"/>
    <w:rsid w:val="00A04C3F"/>
    <w:rsid w:val="00A0523D"/>
    <w:rsid w:val="00A0604C"/>
    <w:rsid w:val="00A0682E"/>
    <w:rsid w:val="00A06C17"/>
    <w:rsid w:val="00A0776E"/>
    <w:rsid w:val="00A10253"/>
    <w:rsid w:val="00A10B20"/>
    <w:rsid w:val="00A11362"/>
    <w:rsid w:val="00A113BF"/>
    <w:rsid w:val="00A11665"/>
    <w:rsid w:val="00A120B5"/>
    <w:rsid w:val="00A14B1A"/>
    <w:rsid w:val="00A17282"/>
    <w:rsid w:val="00A177A1"/>
    <w:rsid w:val="00A20104"/>
    <w:rsid w:val="00A226C8"/>
    <w:rsid w:val="00A229D9"/>
    <w:rsid w:val="00A22C51"/>
    <w:rsid w:val="00A245E8"/>
    <w:rsid w:val="00A2504B"/>
    <w:rsid w:val="00A25422"/>
    <w:rsid w:val="00A26475"/>
    <w:rsid w:val="00A272BF"/>
    <w:rsid w:val="00A31318"/>
    <w:rsid w:val="00A3151E"/>
    <w:rsid w:val="00A31BBA"/>
    <w:rsid w:val="00A33CB7"/>
    <w:rsid w:val="00A3443D"/>
    <w:rsid w:val="00A34F47"/>
    <w:rsid w:val="00A359F5"/>
    <w:rsid w:val="00A36CCC"/>
    <w:rsid w:val="00A3772C"/>
    <w:rsid w:val="00A41197"/>
    <w:rsid w:val="00A434C5"/>
    <w:rsid w:val="00A43875"/>
    <w:rsid w:val="00A458EA"/>
    <w:rsid w:val="00A46718"/>
    <w:rsid w:val="00A469BA"/>
    <w:rsid w:val="00A51CCD"/>
    <w:rsid w:val="00A51F12"/>
    <w:rsid w:val="00A529EB"/>
    <w:rsid w:val="00A52A9F"/>
    <w:rsid w:val="00A53906"/>
    <w:rsid w:val="00A53A2C"/>
    <w:rsid w:val="00A53CCE"/>
    <w:rsid w:val="00A53E2B"/>
    <w:rsid w:val="00A54859"/>
    <w:rsid w:val="00A560BF"/>
    <w:rsid w:val="00A560C5"/>
    <w:rsid w:val="00A60D1C"/>
    <w:rsid w:val="00A62A62"/>
    <w:rsid w:val="00A62DF8"/>
    <w:rsid w:val="00A645D5"/>
    <w:rsid w:val="00A66390"/>
    <w:rsid w:val="00A672E3"/>
    <w:rsid w:val="00A708A3"/>
    <w:rsid w:val="00A71A41"/>
    <w:rsid w:val="00A71EBD"/>
    <w:rsid w:val="00A71EEA"/>
    <w:rsid w:val="00A7248F"/>
    <w:rsid w:val="00A760E8"/>
    <w:rsid w:val="00A76E18"/>
    <w:rsid w:val="00A77056"/>
    <w:rsid w:val="00A81199"/>
    <w:rsid w:val="00A83424"/>
    <w:rsid w:val="00A83CBF"/>
    <w:rsid w:val="00A83D78"/>
    <w:rsid w:val="00A86386"/>
    <w:rsid w:val="00A87953"/>
    <w:rsid w:val="00A90386"/>
    <w:rsid w:val="00A90687"/>
    <w:rsid w:val="00A91001"/>
    <w:rsid w:val="00A92910"/>
    <w:rsid w:val="00A93FAC"/>
    <w:rsid w:val="00A94045"/>
    <w:rsid w:val="00A957C6"/>
    <w:rsid w:val="00A95C11"/>
    <w:rsid w:val="00A9670A"/>
    <w:rsid w:val="00AA0C8B"/>
    <w:rsid w:val="00AA50E3"/>
    <w:rsid w:val="00AA54E1"/>
    <w:rsid w:val="00AA5F0E"/>
    <w:rsid w:val="00AA68B7"/>
    <w:rsid w:val="00AB11BD"/>
    <w:rsid w:val="00AB21B0"/>
    <w:rsid w:val="00AB2FA2"/>
    <w:rsid w:val="00AB60FA"/>
    <w:rsid w:val="00AB7147"/>
    <w:rsid w:val="00AC4091"/>
    <w:rsid w:val="00AC5E73"/>
    <w:rsid w:val="00AC68C7"/>
    <w:rsid w:val="00AC79D3"/>
    <w:rsid w:val="00AC7D19"/>
    <w:rsid w:val="00AD14EB"/>
    <w:rsid w:val="00AD2F38"/>
    <w:rsid w:val="00AD34DF"/>
    <w:rsid w:val="00AD3EA2"/>
    <w:rsid w:val="00AD403F"/>
    <w:rsid w:val="00AD5844"/>
    <w:rsid w:val="00AD6B5A"/>
    <w:rsid w:val="00AD7C06"/>
    <w:rsid w:val="00AD7DCE"/>
    <w:rsid w:val="00AD7FBA"/>
    <w:rsid w:val="00AE1784"/>
    <w:rsid w:val="00AE330B"/>
    <w:rsid w:val="00AE38AE"/>
    <w:rsid w:val="00AF2755"/>
    <w:rsid w:val="00AF2B98"/>
    <w:rsid w:val="00AF2FE9"/>
    <w:rsid w:val="00AF33AF"/>
    <w:rsid w:val="00AF344B"/>
    <w:rsid w:val="00AF4D54"/>
    <w:rsid w:val="00AF4FE2"/>
    <w:rsid w:val="00AF6D1F"/>
    <w:rsid w:val="00AF7EED"/>
    <w:rsid w:val="00B008A7"/>
    <w:rsid w:val="00B014CE"/>
    <w:rsid w:val="00B0247D"/>
    <w:rsid w:val="00B05405"/>
    <w:rsid w:val="00B05FC2"/>
    <w:rsid w:val="00B120FB"/>
    <w:rsid w:val="00B12103"/>
    <w:rsid w:val="00B12C5E"/>
    <w:rsid w:val="00B12CA5"/>
    <w:rsid w:val="00B13120"/>
    <w:rsid w:val="00B15B25"/>
    <w:rsid w:val="00B15E91"/>
    <w:rsid w:val="00B161F8"/>
    <w:rsid w:val="00B17599"/>
    <w:rsid w:val="00B2683E"/>
    <w:rsid w:val="00B26BBB"/>
    <w:rsid w:val="00B27914"/>
    <w:rsid w:val="00B307E5"/>
    <w:rsid w:val="00B3578C"/>
    <w:rsid w:val="00B360F0"/>
    <w:rsid w:val="00B36F78"/>
    <w:rsid w:val="00B37679"/>
    <w:rsid w:val="00B37A85"/>
    <w:rsid w:val="00B401C6"/>
    <w:rsid w:val="00B44A86"/>
    <w:rsid w:val="00B451E9"/>
    <w:rsid w:val="00B4537B"/>
    <w:rsid w:val="00B5022B"/>
    <w:rsid w:val="00B52023"/>
    <w:rsid w:val="00B52189"/>
    <w:rsid w:val="00B5324F"/>
    <w:rsid w:val="00B53351"/>
    <w:rsid w:val="00B53F22"/>
    <w:rsid w:val="00B554B0"/>
    <w:rsid w:val="00B55953"/>
    <w:rsid w:val="00B56878"/>
    <w:rsid w:val="00B5728A"/>
    <w:rsid w:val="00B57761"/>
    <w:rsid w:val="00B6018E"/>
    <w:rsid w:val="00B60CFC"/>
    <w:rsid w:val="00B61432"/>
    <w:rsid w:val="00B61A45"/>
    <w:rsid w:val="00B620F9"/>
    <w:rsid w:val="00B636EB"/>
    <w:rsid w:val="00B64715"/>
    <w:rsid w:val="00B6512A"/>
    <w:rsid w:val="00B65C0C"/>
    <w:rsid w:val="00B66352"/>
    <w:rsid w:val="00B67784"/>
    <w:rsid w:val="00B67F20"/>
    <w:rsid w:val="00B70C03"/>
    <w:rsid w:val="00B70C0B"/>
    <w:rsid w:val="00B71D99"/>
    <w:rsid w:val="00B722F6"/>
    <w:rsid w:val="00B73DF9"/>
    <w:rsid w:val="00B7447F"/>
    <w:rsid w:val="00B80062"/>
    <w:rsid w:val="00B80500"/>
    <w:rsid w:val="00B829E1"/>
    <w:rsid w:val="00B846B5"/>
    <w:rsid w:val="00B84B8A"/>
    <w:rsid w:val="00B84E02"/>
    <w:rsid w:val="00B86D10"/>
    <w:rsid w:val="00B9112D"/>
    <w:rsid w:val="00B91256"/>
    <w:rsid w:val="00B91320"/>
    <w:rsid w:val="00B91395"/>
    <w:rsid w:val="00B9321E"/>
    <w:rsid w:val="00B93E83"/>
    <w:rsid w:val="00B94092"/>
    <w:rsid w:val="00B95D89"/>
    <w:rsid w:val="00B974E8"/>
    <w:rsid w:val="00B97A9F"/>
    <w:rsid w:val="00BA099B"/>
    <w:rsid w:val="00BA0A7C"/>
    <w:rsid w:val="00BA155D"/>
    <w:rsid w:val="00BA1B54"/>
    <w:rsid w:val="00BA1DF8"/>
    <w:rsid w:val="00BA2E27"/>
    <w:rsid w:val="00BA31C5"/>
    <w:rsid w:val="00BA4475"/>
    <w:rsid w:val="00BA54BB"/>
    <w:rsid w:val="00BA5ABF"/>
    <w:rsid w:val="00BA6DEB"/>
    <w:rsid w:val="00BA7908"/>
    <w:rsid w:val="00BA7FA9"/>
    <w:rsid w:val="00BB054C"/>
    <w:rsid w:val="00BB2C7F"/>
    <w:rsid w:val="00BB31AC"/>
    <w:rsid w:val="00BB4344"/>
    <w:rsid w:val="00BB64E5"/>
    <w:rsid w:val="00BB74E1"/>
    <w:rsid w:val="00BB79DA"/>
    <w:rsid w:val="00BB7AE2"/>
    <w:rsid w:val="00BB7CA3"/>
    <w:rsid w:val="00BC17EB"/>
    <w:rsid w:val="00BC2248"/>
    <w:rsid w:val="00BC2C95"/>
    <w:rsid w:val="00BC3A7A"/>
    <w:rsid w:val="00BC5318"/>
    <w:rsid w:val="00BC5AD2"/>
    <w:rsid w:val="00BC6030"/>
    <w:rsid w:val="00BD6057"/>
    <w:rsid w:val="00BD6481"/>
    <w:rsid w:val="00BD6794"/>
    <w:rsid w:val="00BD6A90"/>
    <w:rsid w:val="00BD6F84"/>
    <w:rsid w:val="00BE05CF"/>
    <w:rsid w:val="00BE24DC"/>
    <w:rsid w:val="00BE38B4"/>
    <w:rsid w:val="00BE3FBA"/>
    <w:rsid w:val="00BE41A8"/>
    <w:rsid w:val="00BE5389"/>
    <w:rsid w:val="00BE75F3"/>
    <w:rsid w:val="00BE76E2"/>
    <w:rsid w:val="00BE7A15"/>
    <w:rsid w:val="00BF16CC"/>
    <w:rsid w:val="00BF253A"/>
    <w:rsid w:val="00BF286D"/>
    <w:rsid w:val="00BF42E2"/>
    <w:rsid w:val="00C0099D"/>
    <w:rsid w:val="00C00FA0"/>
    <w:rsid w:val="00C02C92"/>
    <w:rsid w:val="00C0407E"/>
    <w:rsid w:val="00C040D3"/>
    <w:rsid w:val="00C046DE"/>
    <w:rsid w:val="00C12071"/>
    <w:rsid w:val="00C12378"/>
    <w:rsid w:val="00C12735"/>
    <w:rsid w:val="00C127AE"/>
    <w:rsid w:val="00C12E2A"/>
    <w:rsid w:val="00C1349E"/>
    <w:rsid w:val="00C1360D"/>
    <w:rsid w:val="00C15D09"/>
    <w:rsid w:val="00C15F5F"/>
    <w:rsid w:val="00C16D7E"/>
    <w:rsid w:val="00C2660F"/>
    <w:rsid w:val="00C2762B"/>
    <w:rsid w:val="00C27910"/>
    <w:rsid w:val="00C30030"/>
    <w:rsid w:val="00C324E3"/>
    <w:rsid w:val="00C33B4C"/>
    <w:rsid w:val="00C3403D"/>
    <w:rsid w:val="00C34448"/>
    <w:rsid w:val="00C37691"/>
    <w:rsid w:val="00C3783A"/>
    <w:rsid w:val="00C37BAD"/>
    <w:rsid w:val="00C41459"/>
    <w:rsid w:val="00C415E0"/>
    <w:rsid w:val="00C439D5"/>
    <w:rsid w:val="00C45ECF"/>
    <w:rsid w:val="00C45FC3"/>
    <w:rsid w:val="00C465E1"/>
    <w:rsid w:val="00C5033A"/>
    <w:rsid w:val="00C511ED"/>
    <w:rsid w:val="00C54B0C"/>
    <w:rsid w:val="00C558BC"/>
    <w:rsid w:val="00C5649C"/>
    <w:rsid w:val="00C57A4C"/>
    <w:rsid w:val="00C57B17"/>
    <w:rsid w:val="00C61A1A"/>
    <w:rsid w:val="00C61F17"/>
    <w:rsid w:val="00C64BBD"/>
    <w:rsid w:val="00C652DE"/>
    <w:rsid w:val="00C653F4"/>
    <w:rsid w:val="00C65EE0"/>
    <w:rsid w:val="00C660F9"/>
    <w:rsid w:val="00C66860"/>
    <w:rsid w:val="00C676ED"/>
    <w:rsid w:val="00C70A31"/>
    <w:rsid w:val="00C70DDE"/>
    <w:rsid w:val="00C71349"/>
    <w:rsid w:val="00C7152D"/>
    <w:rsid w:val="00C715A0"/>
    <w:rsid w:val="00C7395C"/>
    <w:rsid w:val="00C748D1"/>
    <w:rsid w:val="00C74CED"/>
    <w:rsid w:val="00C800F9"/>
    <w:rsid w:val="00C82AD3"/>
    <w:rsid w:val="00C83128"/>
    <w:rsid w:val="00C835DE"/>
    <w:rsid w:val="00C83657"/>
    <w:rsid w:val="00C84808"/>
    <w:rsid w:val="00C851E9"/>
    <w:rsid w:val="00C867FE"/>
    <w:rsid w:val="00C86AD5"/>
    <w:rsid w:val="00C875AD"/>
    <w:rsid w:val="00C927BF"/>
    <w:rsid w:val="00C9333D"/>
    <w:rsid w:val="00C933EA"/>
    <w:rsid w:val="00C93784"/>
    <w:rsid w:val="00C93DA8"/>
    <w:rsid w:val="00C948C7"/>
    <w:rsid w:val="00C952DD"/>
    <w:rsid w:val="00C95548"/>
    <w:rsid w:val="00C95CB7"/>
    <w:rsid w:val="00C97ED3"/>
    <w:rsid w:val="00CA0CF8"/>
    <w:rsid w:val="00CA11E9"/>
    <w:rsid w:val="00CA2123"/>
    <w:rsid w:val="00CA257C"/>
    <w:rsid w:val="00CA29DA"/>
    <w:rsid w:val="00CA2F6A"/>
    <w:rsid w:val="00CA462F"/>
    <w:rsid w:val="00CA58BB"/>
    <w:rsid w:val="00CA6D68"/>
    <w:rsid w:val="00CB0034"/>
    <w:rsid w:val="00CB0944"/>
    <w:rsid w:val="00CB0DDB"/>
    <w:rsid w:val="00CB191D"/>
    <w:rsid w:val="00CB1DAE"/>
    <w:rsid w:val="00CB2656"/>
    <w:rsid w:val="00CB28DA"/>
    <w:rsid w:val="00CB3FCA"/>
    <w:rsid w:val="00CB4077"/>
    <w:rsid w:val="00CB57DD"/>
    <w:rsid w:val="00CB7793"/>
    <w:rsid w:val="00CC4B3B"/>
    <w:rsid w:val="00CC5124"/>
    <w:rsid w:val="00CC6062"/>
    <w:rsid w:val="00CC6361"/>
    <w:rsid w:val="00CC6EB9"/>
    <w:rsid w:val="00CC718E"/>
    <w:rsid w:val="00CC7913"/>
    <w:rsid w:val="00CC7EB8"/>
    <w:rsid w:val="00CC7F85"/>
    <w:rsid w:val="00CD0DA8"/>
    <w:rsid w:val="00CD3D3C"/>
    <w:rsid w:val="00CD4A34"/>
    <w:rsid w:val="00CD4FD8"/>
    <w:rsid w:val="00CD5206"/>
    <w:rsid w:val="00CD5E0C"/>
    <w:rsid w:val="00CD66F8"/>
    <w:rsid w:val="00CD78CD"/>
    <w:rsid w:val="00CD7CBD"/>
    <w:rsid w:val="00CE00E5"/>
    <w:rsid w:val="00CE2E1C"/>
    <w:rsid w:val="00CE3173"/>
    <w:rsid w:val="00CE74B7"/>
    <w:rsid w:val="00CF06F2"/>
    <w:rsid w:val="00CF0995"/>
    <w:rsid w:val="00CF1831"/>
    <w:rsid w:val="00CF2983"/>
    <w:rsid w:val="00CF2F74"/>
    <w:rsid w:val="00CF7747"/>
    <w:rsid w:val="00CF7DBA"/>
    <w:rsid w:val="00D00087"/>
    <w:rsid w:val="00D014D7"/>
    <w:rsid w:val="00D04AEB"/>
    <w:rsid w:val="00D054CD"/>
    <w:rsid w:val="00D07413"/>
    <w:rsid w:val="00D101BE"/>
    <w:rsid w:val="00D10FC8"/>
    <w:rsid w:val="00D13E47"/>
    <w:rsid w:val="00D1435B"/>
    <w:rsid w:val="00D1473F"/>
    <w:rsid w:val="00D17AD1"/>
    <w:rsid w:val="00D21A75"/>
    <w:rsid w:val="00D21AEA"/>
    <w:rsid w:val="00D21FB2"/>
    <w:rsid w:val="00D23363"/>
    <w:rsid w:val="00D2506E"/>
    <w:rsid w:val="00D25A7A"/>
    <w:rsid w:val="00D301E7"/>
    <w:rsid w:val="00D30BDA"/>
    <w:rsid w:val="00D3130C"/>
    <w:rsid w:val="00D315B0"/>
    <w:rsid w:val="00D32F1C"/>
    <w:rsid w:val="00D33183"/>
    <w:rsid w:val="00D3653A"/>
    <w:rsid w:val="00D36566"/>
    <w:rsid w:val="00D37716"/>
    <w:rsid w:val="00D401CD"/>
    <w:rsid w:val="00D418E4"/>
    <w:rsid w:val="00D43501"/>
    <w:rsid w:val="00D43D73"/>
    <w:rsid w:val="00D44D67"/>
    <w:rsid w:val="00D46250"/>
    <w:rsid w:val="00D46E45"/>
    <w:rsid w:val="00D470E3"/>
    <w:rsid w:val="00D473CF"/>
    <w:rsid w:val="00D524B0"/>
    <w:rsid w:val="00D52F49"/>
    <w:rsid w:val="00D56C15"/>
    <w:rsid w:val="00D614F6"/>
    <w:rsid w:val="00D61714"/>
    <w:rsid w:val="00D61D4A"/>
    <w:rsid w:val="00D62BF4"/>
    <w:rsid w:val="00D634BC"/>
    <w:rsid w:val="00D653FF"/>
    <w:rsid w:val="00D65A1D"/>
    <w:rsid w:val="00D6601C"/>
    <w:rsid w:val="00D6690C"/>
    <w:rsid w:val="00D66AF7"/>
    <w:rsid w:val="00D671CD"/>
    <w:rsid w:val="00D713F3"/>
    <w:rsid w:val="00D73CC1"/>
    <w:rsid w:val="00D748A8"/>
    <w:rsid w:val="00D75751"/>
    <w:rsid w:val="00D75F13"/>
    <w:rsid w:val="00D809AD"/>
    <w:rsid w:val="00D80E85"/>
    <w:rsid w:val="00D82DAB"/>
    <w:rsid w:val="00D84985"/>
    <w:rsid w:val="00D866E1"/>
    <w:rsid w:val="00D877DB"/>
    <w:rsid w:val="00D9347F"/>
    <w:rsid w:val="00D94A08"/>
    <w:rsid w:val="00D94C91"/>
    <w:rsid w:val="00D952AB"/>
    <w:rsid w:val="00D956C3"/>
    <w:rsid w:val="00D95FFB"/>
    <w:rsid w:val="00DA2DD2"/>
    <w:rsid w:val="00DA3A50"/>
    <w:rsid w:val="00DA54D7"/>
    <w:rsid w:val="00DA583D"/>
    <w:rsid w:val="00DB1320"/>
    <w:rsid w:val="00DB2305"/>
    <w:rsid w:val="00DB2FFA"/>
    <w:rsid w:val="00DB44E3"/>
    <w:rsid w:val="00DB5918"/>
    <w:rsid w:val="00DB5B2C"/>
    <w:rsid w:val="00DB6635"/>
    <w:rsid w:val="00DB7BBE"/>
    <w:rsid w:val="00DC0977"/>
    <w:rsid w:val="00DC1E2E"/>
    <w:rsid w:val="00DC2389"/>
    <w:rsid w:val="00DC321C"/>
    <w:rsid w:val="00DC3AA8"/>
    <w:rsid w:val="00DC4021"/>
    <w:rsid w:val="00DC6C64"/>
    <w:rsid w:val="00DC73CE"/>
    <w:rsid w:val="00DC7EA6"/>
    <w:rsid w:val="00DD051E"/>
    <w:rsid w:val="00DD1433"/>
    <w:rsid w:val="00DD2907"/>
    <w:rsid w:val="00DD2F2B"/>
    <w:rsid w:val="00DD3627"/>
    <w:rsid w:val="00DD3C48"/>
    <w:rsid w:val="00DD7549"/>
    <w:rsid w:val="00DD7DA6"/>
    <w:rsid w:val="00DE0A89"/>
    <w:rsid w:val="00DE0AC2"/>
    <w:rsid w:val="00DE103D"/>
    <w:rsid w:val="00DE2046"/>
    <w:rsid w:val="00DE24B6"/>
    <w:rsid w:val="00DE2D8D"/>
    <w:rsid w:val="00DE3451"/>
    <w:rsid w:val="00DE4246"/>
    <w:rsid w:val="00DE459D"/>
    <w:rsid w:val="00DE667E"/>
    <w:rsid w:val="00DE7209"/>
    <w:rsid w:val="00DE7B4C"/>
    <w:rsid w:val="00DF2DC6"/>
    <w:rsid w:val="00DF2F2C"/>
    <w:rsid w:val="00DF4386"/>
    <w:rsid w:val="00DF4439"/>
    <w:rsid w:val="00DF4B7B"/>
    <w:rsid w:val="00DF6C9A"/>
    <w:rsid w:val="00DF75B5"/>
    <w:rsid w:val="00E00C9D"/>
    <w:rsid w:val="00E01021"/>
    <w:rsid w:val="00E019FB"/>
    <w:rsid w:val="00E0228A"/>
    <w:rsid w:val="00E0301F"/>
    <w:rsid w:val="00E0337A"/>
    <w:rsid w:val="00E03F1C"/>
    <w:rsid w:val="00E069D2"/>
    <w:rsid w:val="00E0702C"/>
    <w:rsid w:val="00E1462F"/>
    <w:rsid w:val="00E14C09"/>
    <w:rsid w:val="00E15092"/>
    <w:rsid w:val="00E1523E"/>
    <w:rsid w:val="00E15348"/>
    <w:rsid w:val="00E16A49"/>
    <w:rsid w:val="00E16C25"/>
    <w:rsid w:val="00E20BDB"/>
    <w:rsid w:val="00E21737"/>
    <w:rsid w:val="00E24EB2"/>
    <w:rsid w:val="00E26F86"/>
    <w:rsid w:val="00E275AB"/>
    <w:rsid w:val="00E31033"/>
    <w:rsid w:val="00E317D2"/>
    <w:rsid w:val="00E33FC8"/>
    <w:rsid w:val="00E34407"/>
    <w:rsid w:val="00E40251"/>
    <w:rsid w:val="00E40507"/>
    <w:rsid w:val="00E434E3"/>
    <w:rsid w:val="00E43A95"/>
    <w:rsid w:val="00E44AB3"/>
    <w:rsid w:val="00E46272"/>
    <w:rsid w:val="00E5218E"/>
    <w:rsid w:val="00E52EAE"/>
    <w:rsid w:val="00E57168"/>
    <w:rsid w:val="00E57EBD"/>
    <w:rsid w:val="00E60B9D"/>
    <w:rsid w:val="00E62971"/>
    <w:rsid w:val="00E63559"/>
    <w:rsid w:val="00E63F79"/>
    <w:rsid w:val="00E66893"/>
    <w:rsid w:val="00E7108A"/>
    <w:rsid w:val="00E7111F"/>
    <w:rsid w:val="00E71BF6"/>
    <w:rsid w:val="00E74782"/>
    <w:rsid w:val="00E74BCE"/>
    <w:rsid w:val="00E750B7"/>
    <w:rsid w:val="00E75D77"/>
    <w:rsid w:val="00E75FDF"/>
    <w:rsid w:val="00E80596"/>
    <w:rsid w:val="00E814E6"/>
    <w:rsid w:val="00E83790"/>
    <w:rsid w:val="00E8574F"/>
    <w:rsid w:val="00E87F49"/>
    <w:rsid w:val="00E90A37"/>
    <w:rsid w:val="00E96E9A"/>
    <w:rsid w:val="00E97F67"/>
    <w:rsid w:val="00EA02FA"/>
    <w:rsid w:val="00EA141D"/>
    <w:rsid w:val="00EA17AC"/>
    <w:rsid w:val="00EA2716"/>
    <w:rsid w:val="00EA53D3"/>
    <w:rsid w:val="00EA5438"/>
    <w:rsid w:val="00EA5A10"/>
    <w:rsid w:val="00EA70C4"/>
    <w:rsid w:val="00EA74B0"/>
    <w:rsid w:val="00EA7971"/>
    <w:rsid w:val="00EA7C18"/>
    <w:rsid w:val="00EB0964"/>
    <w:rsid w:val="00EB0A6F"/>
    <w:rsid w:val="00EB2DFD"/>
    <w:rsid w:val="00EB368A"/>
    <w:rsid w:val="00EB5181"/>
    <w:rsid w:val="00EB67FD"/>
    <w:rsid w:val="00EC1D20"/>
    <w:rsid w:val="00EC28A4"/>
    <w:rsid w:val="00EC28EB"/>
    <w:rsid w:val="00EC2E7B"/>
    <w:rsid w:val="00EC3CB4"/>
    <w:rsid w:val="00EC3FA7"/>
    <w:rsid w:val="00EC57E2"/>
    <w:rsid w:val="00EC65D3"/>
    <w:rsid w:val="00EC75D0"/>
    <w:rsid w:val="00ED16A2"/>
    <w:rsid w:val="00ED17D2"/>
    <w:rsid w:val="00ED517C"/>
    <w:rsid w:val="00ED5B55"/>
    <w:rsid w:val="00ED6BCB"/>
    <w:rsid w:val="00ED6EFA"/>
    <w:rsid w:val="00ED7913"/>
    <w:rsid w:val="00EE0BD7"/>
    <w:rsid w:val="00EE1A01"/>
    <w:rsid w:val="00EE25FE"/>
    <w:rsid w:val="00EE378F"/>
    <w:rsid w:val="00EE401F"/>
    <w:rsid w:val="00EE48C0"/>
    <w:rsid w:val="00EE546A"/>
    <w:rsid w:val="00EF0604"/>
    <w:rsid w:val="00EF0D4B"/>
    <w:rsid w:val="00EF1CD0"/>
    <w:rsid w:val="00EF254B"/>
    <w:rsid w:val="00EF2977"/>
    <w:rsid w:val="00EF2C9A"/>
    <w:rsid w:val="00EF3964"/>
    <w:rsid w:val="00EF6605"/>
    <w:rsid w:val="00F001BF"/>
    <w:rsid w:val="00F00B6F"/>
    <w:rsid w:val="00F0104C"/>
    <w:rsid w:val="00F020E5"/>
    <w:rsid w:val="00F0258E"/>
    <w:rsid w:val="00F02594"/>
    <w:rsid w:val="00F1116B"/>
    <w:rsid w:val="00F130FB"/>
    <w:rsid w:val="00F14F5D"/>
    <w:rsid w:val="00F153F8"/>
    <w:rsid w:val="00F20EE7"/>
    <w:rsid w:val="00F21A37"/>
    <w:rsid w:val="00F22AD9"/>
    <w:rsid w:val="00F22CF2"/>
    <w:rsid w:val="00F23CB5"/>
    <w:rsid w:val="00F2463E"/>
    <w:rsid w:val="00F250B7"/>
    <w:rsid w:val="00F2630F"/>
    <w:rsid w:val="00F26B01"/>
    <w:rsid w:val="00F30FC2"/>
    <w:rsid w:val="00F319E4"/>
    <w:rsid w:val="00F32A2C"/>
    <w:rsid w:val="00F33CE6"/>
    <w:rsid w:val="00F35429"/>
    <w:rsid w:val="00F368C7"/>
    <w:rsid w:val="00F36B3B"/>
    <w:rsid w:val="00F42C6E"/>
    <w:rsid w:val="00F4569D"/>
    <w:rsid w:val="00F45702"/>
    <w:rsid w:val="00F46240"/>
    <w:rsid w:val="00F469D2"/>
    <w:rsid w:val="00F47D15"/>
    <w:rsid w:val="00F47E78"/>
    <w:rsid w:val="00F502DB"/>
    <w:rsid w:val="00F51B78"/>
    <w:rsid w:val="00F51FD1"/>
    <w:rsid w:val="00F531EC"/>
    <w:rsid w:val="00F53FCE"/>
    <w:rsid w:val="00F54F8C"/>
    <w:rsid w:val="00F556F0"/>
    <w:rsid w:val="00F5735E"/>
    <w:rsid w:val="00F57362"/>
    <w:rsid w:val="00F61CBA"/>
    <w:rsid w:val="00F637C1"/>
    <w:rsid w:val="00F64ACE"/>
    <w:rsid w:val="00F651B1"/>
    <w:rsid w:val="00F65D04"/>
    <w:rsid w:val="00F663F3"/>
    <w:rsid w:val="00F6680D"/>
    <w:rsid w:val="00F66B6C"/>
    <w:rsid w:val="00F707F0"/>
    <w:rsid w:val="00F71D6F"/>
    <w:rsid w:val="00F72694"/>
    <w:rsid w:val="00F7287D"/>
    <w:rsid w:val="00F732F1"/>
    <w:rsid w:val="00F736F2"/>
    <w:rsid w:val="00F73965"/>
    <w:rsid w:val="00F74668"/>
    <w:rsid w:val="00F773C4"/>
    <w:rsid w:val="00F77B32"/>
    <w:rsid w:val="00F81B22"/>
    <w:rsid w:val="00F81DF6"/>
    <w:rsid w:val="00F81E08"/>
    <w:rsid w:val="00F832B6"/>
    <w:rsid w:val="00F84797"/>
    <w:rsid w:val="00F86D10"/>
    <w:rsid w:val="00F86D5F"/>
    <w:rsid w:val="00F873DC"/>
    <w:rsid w:val="00F87BDB"/>
    <w:rsid w:val="00F87FFD"/>
    <w:rsid w:val="00F91163"/>
    <w:rsid w:val="00F91341"/>
    <w:rsid w:val="00F92005"/>
    <w:rsid w:val="00F922EF"/>
    <w:rsid w:val="00F933D0"/>
    <w:rsid w:val="00F948DB"/>
    <w:rsid w:val="00F957CC"/>
    <w:rsid w:val="00F96690"/>
    <w:rsid w:val="00F96B51"/>
    <w:rsid w:val="00F96BF2"/>
    <w:rsid w:val="00F97A78"/>
    <w:rsid w:val="00FA39C9"/>
    <w:rsid w:val="00FA4345"/>
    <w:rsid w:val="00FA4E68"/>
    <w:rsid w:val="00FA5922"/>
    <w:rsid w:val="00FA59A4"/>
    <w:rsid w:val="00FA5A37"/>
    <w:rsid w:val="00FA6163"/>
    <w:rsid w:val="00FA6559"/>
    <w:rsid w:val="00FA70E1"/>
    <w:rsid w:val="00FA7525"/>
    <w:rsid w:val="00FB08EF"/>
    <w:rsid w:val="00FB11F6"/>
    <w:rsid w:val="00FB18F6"/>
    <w:rsid w:val="00FB2651"/>
    <w:rsid w:val="00FB3E2C"/>
    <w:rsid w:val="00FB3F3F"/>
    <w:rsid w:val="00FB501F"/>
    <w:rsid w:val="00FB65D4"/>
    <w:rsid w:val="00FB6F33"/>
    <w:rsid w:val="00FB759A"/>
    <w:rsid w:val="00FB7658"/>
    <w:rsid w:val="00FB7D06"/>
    <w:rsid w:val="00FC0002"/>
    <w:rsid w:val="00FC6F2B"/>
    <w:rsid w:val="00FD175C"/>
    <w:rsid w:val="00FD1A04"/>
    <w:rsid w:val="00FD2420"/>
    <w:rsid w:val="00FD2DB5"/>
    <w:rsid w:val="00FD2F96"/>
    <w:rsid w:val="00FD58FA"/>
    <w:rsid w:val="00FD7769"/>
    <w:rsid w:val="00FE127D"/>
    <w:rsid w:val="00FE7268"/>
    <w:rsid w:val="00FF0593"/>
    <w:rsid w:val="00FF05DB"/>
    <w:rsid w:val="00FF14A7"/>
    <w:rsid w:val="00FF285A"/>
    <w:rsid w:val="00FF2B3A"/>
    <w:rsid w:val="00FF2C24"/>
    <w:rsid w:val="00FF3180"/>
    <w:rsid w:val="00FF6022"/>
    <w:rsid w:val="00FF66DE"/>
    <w:rsid w:val="00FF6BAD"/>
    <w:rsid w:val="00FF7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61141"/>
  <w15:chartTrackingRefBased/>
  <w15:docId w15:val="{226E30EA-062C-4408-901E-0E5FFF11D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65C9"/>
    <w:pPr>
      <w:widowControl w:val="0"/>
    </w:pPr>
    <w:rPr>
      <w:rFonts w:eastAsia="微软雅黑"/>
    </w:rPr>
  </w:style>
  <w:style w:type="paragraph" w:styleId="1">
    <w:name w:val="heading 1"/>
    <w:aliases w:val="标题_1"/>
    <w:next w:val="a"/>
    <w:link w:val="10"/>
    <w:uiPriority w:val="9"/>
    <w:qFormat/>
    <w:rsid w:val="009429B7"/>
    <w:pPr>
      <w:keepNext/>
      <w:keepLines/>
      <w:spacing w:before="340" w:after="330" w:line="578" w:lineRule="auto"/>
      <w:outlineLvl w:val="0"/>
    </w:pPr>
    <w:rPr>
      <w:rFonts w:ascii="微软雅黑" w:eastAsia="微软雅黑" w:hAnsi="微软雅黑"/>
      <w:b/>
      <w:bCs/>
      <w:kern w:val="44"/>
      <w:sz w:val="32"/>
      <w:szCs w:val="44"/>
    </w:rPr>
  </w:style>
  <w:style w:type="paragraph" w:styleId="2">
    <w:name w:val="heading 2"/>
    <w:basedOn w:val="a"/>
    <w:next w:val="a"/>
    <w:link w:val="20"/>
    <w:uiPriority w:val="9"/>
    <w:semiHidden/>
    <w:unhideWhenUsed/>
    <w:rsid w:val="008165C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F060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F0604"/>
    <w:rPr>
      <w:sz w:val="18"/>
      <w:szCs w:val="18"/>
    </w:rPr>
  </w:style>
  <w:style w:type="paragraph" w:styleId="a5">
    <w:name w:val="footer"/>
    <w:basedOn w:val="a"/>
    <w:link w:val="a6"/>
    <w:uiPriority w:val="99"/>
    <w:unhideWhenUsed/>
    <w:rsid w:val="00EF0604"/>
    <w:pPr>
      <w:tabs>
        <w:tab w:val="center" w:pos="4153"/>
        <w:tab w:val="right" w:pos="8306"/>
      </w:tabs>
      <w:snapToGrid w:val="0"/>
    </w:pPr>
    <w:rPr>
      <w:sz w:val="18"/>
      <w:szCs w:val="18"/>
    </w:rPr>
  </w:style>
  <w:style w:type="character" w:customStyle="1" w:styleId="a6">
    <w:name w:val="页脚 字符"/>
    <w:basedOn w:val="a0"/>
    <w:link w:val="a5"/>
    <w:uiPriority w:val="99"/>
    <w:rsid w:val="00EF0604"/>
    <w:rPr>
      <w:sz w:val="18"/>
      <w:szCs w:val="18"/>
    </w:rPr>
  </w:style>
  <w:style w:type="paragraph" w:styleId="a7">
    <w:name w:val="Balloon Text"/>
    <w:basedOn w:val="a"/>
    <w:link w:val="a8"/>
    <w:uiPriority w:val="99"/>
    <w:semiHidden/>
    <w:unhideWhenUsed/>
    <w:rsid w:val="00EF0604"/>
    <w:rPr>
      <w:sz w:val="18"/>
      <w:szCs w:val="18"/>
    </w:rPr>
  </w:style>
  <w:style w:type="character" w:customStyle="1" w:styleId="a8">
    <w:name w:val="批注框文本 字符"/>
    <w:basedOn w:val="a0"/>
    <w:link w:val="a7"/>
    <w:uiPriority w:val="99"/>
    <w:semiHidden/>
    <w:rsid w:val="00EF0604"/>
    <w:rPr>
      <w:sz w:val="18"/>
      <w:szCs w:val="18"/>
    </w:rPr>
  </w:style>
  <w:style w:type="paragraph" w:styleId="a9">
    <w:name w:val="List Paragraph"/>
    <w:basedOn w:val="a"/>
    <w:uiPriority w:val="34"/>
    <w:qFormat/>
    <w:rsid w:val="005729CF"/>
    <w:pPr>
      <w:ind w:firstLineChars="200" w:firstLine="420"/>
    </w:pPr>
  </w:style>
  <w:style w:type="paragraph" w:styleId="aa">
    <w:name w:val="No Spacing"/>
    <w:link w:val="ab"/>
    <w:uiPriority w:val="1"/>
    <w:rsid w:val="00946073"/>
    <w:pPr>
      <w:widowControl w:val="0"/>
      <w:jc w:val="both"/>
    </w:pPr>
  </w:style>
  <w:style w:type="character" w:styleId="ac">
    <w:name w:val="Intense Emphasis"/>
    <w:uiPriority w:val="21"/>
    <w:qFormat/>
    <w:rsid w:val="008165C9"/>
    <w:rPr>
      <w:rFonts w:eastAsia="微软雅黑"/>
      <w:b/>
      <w:i w:val="0"/>
      <w:iCs/>
      <w:color w:val="4472C4" w:themeColor="accent1"/>
      <w:sz w:val="21"/>
    </w:rPr>
  </w:style>
  <w:style w:type="paragraph" w:styleId="ad">
    <w:name w:val="Title"/>
    <w:aliases w:val="标题_2"/>
    <w:next w:val="a"/>
    <w:link w:val="ae"/>
    <w:uiPriority w:val="10"/>
    <w:qFormat/>
    <w:rsid w:val="009429B7"/>
    <w:pPr>
      <w:spacing w:before="240" w:after="60"/>
      <w:outlineLvl w:val="0"/>
    </w:pPr>
    <w:rPr>
      <w:rFonts w:eastAsia="微软雅黑"/>
      <w:b/>
      <w:bCs/>
      <w:sz w:val="28"/>
    </w:rPr>
  </w:style>
  <w:style w:type="character" w:customStyle="1" w:styleId="ae">
    <w:name w:val="标题 字符"/>
    <w:aliases w:val="标题_2 字符"/>
    <w:basedOn w:val="a0"/>
    <w:link w:val="ad"/>
    <w:uiPriority w:val="10"/>
    <w:rsid w:val="009429B7"/>
    <w:rPr>
      <w:rFonts w:eastAsia="微软雅黑"/>
      <w:b/>
      <w:bCs/>
      <w:sz w:val="28"/>
    </w:rPr>
  </w:style>
  <w:style w:type="character" w:customStyle="1" w:styleId="10">
    <w:name w:val="标题 1 字符"/>
    <w:aliases w:val="标题_1 字符"/>
    <w:basedOn w:val="a0"/>
    <w:link w:val="1"/>
    <w:uiPriority w:val="9"/>
    <w:rsid w:val="009429B7"/>
    <w:rPr>
      <w:rFonts w:ascii="微软雅黑" w:eastAsia="微软雅黑" w:hAnsi="微软雅黑"/>
      <w:b/>
      <w:bCs/>
      <w:kern w:val="44"/>
      <w:sz w:val="32"/>
      <w:szCs w:val="44"/>
    </w:rPr>
  </w:style>
  <w:style w:type="paragraph" w:styleId="af">
    <w:name w:val="Subtitle"/>
    <w:aliases w:val="标题_3"/>
    <w:next w:val="a"/>
    <w:link w:val="af0"/>
    <w:uiPriority w:val="11"/>
    <w:qFormat/>
    <w:rsid w:val="009429B7"/>
    <w:pPr>
      <w:spacing w:before="240" w:after="60" w:line="312" w:lineRule="auto"/>
      <w:outlineLvl w:val="1"/>
    </w:pPr>
    <w:rPr>
      <w:rFonts w:eastAsia="微软雅黑"/>
      <w:b/>
      <w:bCs/>
      <w:kern w:val="28"/>
      <w:sz w:val="24"/>
      <w:szCs w:val="32"/>
    </w:rPr>
  </w:style>
  <w:style w:type="character" w:customStyle="1" w:styleId="af0">
    <w:name w:val="副标题 字符"/>
    <w:aliases w:val="标题_3 字符"/>
    <w:basedOn w:val="a0"/>
    <w:link w:val="af"/>
    <w:uiPriority w:val="11"/>
    <w:rsid w:val="009429B7"/>
    <w:rPr>
      <w:rFonts w:eastAsia="微软雅黑"/>
      <w:b/>
      <w:bCs/>
      <w:kern w:val="28"/>
      <w:sz w:val="24"/>
      <w:szCs w:val="32"/>
    </w:rPr>
  </w:style>
  <w:style w:type="paragraph" w:customStyle="1" w:styleId="11">
    <w:name w:val="标题1"/>
    <w:basedOn w:val="a"/>
    <w:link w:val="12"/>
    <w:rsid w:val="008165C9"/>
    <w:pPr>
      <w:jc w:val="center"/>
    </w:pPr>
    <w:rPr>
      <w:rFonts w:ascii="微软雅黑" w:hAnsi="微软雅黑"/>
      <w:b/>
      <w:sz w:val="24"/>
    </w:rPr>
  </w:style>
  <w:style w:type="character" w:styleId="af1">
    <w:name w:val="Subtle Emphasis"/>
    <w:uiPriority w:val="19"/>
    <w:rsid w:val="008165C9"/>
    <w:rPr>
      <w:rFonts w:eastAsia="微软雅黑"/>
      <w:b w:val="0"/>
      <w:i/>
      <w:sz w:val="21"/>
    </w:rPr>
  </w:style>
  <w:style w:type="character" w:customStyle="1" w:styleId="12">
    <w:name w:val="标题1 字符"/>
    <w:basedOn w:val="a0"/>
    <w:link w:val="11"/>
    <w:rsid w:val="008165C9"/>
    <w:rPr>
      <w:rFonts w:ascii="微软雅黑" w:eastAsia="微软雅黑" w:hAnsi="微软雅黑"/>
      <w:b/>
      <w:sz w:val="24"/>
    </w:rPr>
  </w:style>
  <w:style w:type="character" w:customStyle="1" w:styleId="20">
    <w:name w:val="标题 2 字符"/>
    <w:basedOn w:val="a0"/>
    <w:link w:val="2"/>
    <w:uiPriority w:val="9"/>
    <w:semiHidden/>
    <w:rsid w:val="008165C9"/>
    <w:rPr>
      <w:rFonts w:asciiTheme="majorHAnsi" w:eastAsiaTheme="majorEastAsia" w:hAnsiTheme="majorHAnsi" w:cstheme="majorBidi"/>
      <w:b/>
      <w:bCs/>
      <w:sz w:val="32"/>
      <w:szCs w:val="32"/>
    </w:rPr>
  </w:style>
  <w:style w:type="character" w:styleId="af2">
    <w:name w:val="Emphasis"/>
    <w:uiPriority w:val="20"/>
    <w:qFormat/>
    <w:rsid w:val="008165C9"/>
    <w:rPr>
      <w:rFonts w:eastAsia="微软雅黑"/>
      <w:b/>
      <w:i w:val="0"/>
      <w:iCs/>
      <w:sz w:val="21"/>
    </w:rPr>
  </w:style>
  <w:style w:type="character" w:styleId="af3">
    <w:name w:val="Intense Reference"/>
    <w:uiPriority w:val="32"/>
    <w:qFormat/>
    <w:rsid w:val="008165C9"/>
    <w:rPr>
      <w:rFonts w:eastAsia="微软雅黑"/>
      <w:b w:val="0"/>
      <w:bCs/>
      <w:i/>
      <w:smallCaps/>
      <w:color w:val="4472C4" w:themeColor="accent1"/>
      <w:spacing w:val="5"/>
      <w:sz w:val="21"/>
    </w:rPr>
  </w:style>
  <w:style w:type="paragraph" w:styleId="af4">
    <w:name w:val="Quote"/>
    <w:next w:val="a"/>
    <w:link w:val="af5"/>
    <w:uiPriority w:val="29"/>
    <w:qFormat/>
    <w:rsid w:val="008165C9"/>
    <w:pPr>
      <w:spacing w:before="200" w:after="160"/>
      <w:ind w:left="864" w:right="864"/>
    </w:pPr>
    <w:rPr>
      <w:rFonts w:eastAsia="微软雅黑"/>
      <w:i/>
      <w:iCs/>
      <w:color w:val="000000" w:themeColor="text1"/>
    </w:rPr>
  </w:style>
  <w:style w:type="character" w:customStyle="1" w:styleId="af5">
    <w:name w:val="引用 字符"/>
    <w:basedOn w:val="a0"/>
    <w:link w:val="af4"/>
    <w:uiPriority w:val="29"/>
    <w:rsid w:val="008165C9"/>
    <w:rPr>
      <w:rFonts w:eastAsia="微软雅黑"/>
      <w:i/>
      <w:iCs/>
      <w:color w:val="000000" w:themeColor="text1"/>
    </w:rPr>
  </w:style>
  <w:style w:type="character" w:customStyle="1" w:styleId="ab">
    <w:name w:val="无间隔 字符"/>
    <w:basedOn w:val="a0"/>
    <w:link w:val="aa"/>
    <w:uiPriority w:val="1"/>
    <w:rsid w:val="00D56C15"/>
  </w:style>
  <w:style w:type="paragraph" w:styleId="TOC">
    <w:name w:val="TOC Heading"/>
    <w:basedOn w:val="1"/>
    <w:next w:val="a"/>
    <w:uiPriority w:val="39"/>
    <w:unhideWhenUsed/>
    <w:qFormat/>
    <w:rsid w:val="009B320F"/>
    <w:p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9B320F"/>
  </w:style>
  <w:style w:type="paragraph" w:styleId="TOC2">
    <w:name w:val="toc 2"/>
    <w:basedOn w:val="a"/>
    <w:next w:val="a"/>
    <w:autoRedefine/>
    <w:uiPriority w:val="39"/>
    <w:unhideWhenUsed/>
    <w:rsid w:val="009B320F"/>
    <w:pPr>
      <w:ind w:leftChars="200" w:left="420"/>
    </w:pPr>
  </w:style>
  <w:style w:type="character" w:styleId="af6">
    <w:name w:val="Hyperlink"/>
    <w:basedOn w:val="a0"/>
    <w:uiPriority w:val="99"/>
    <w:unhideWhenUsed/>
    <w:rsid w:val="009B320F"/>
    <w:rPr>
      <w:color w:val="0563C1" w:themeColor="hyperlink"/>
      <w:u w:val="single"/>
    </w:rPr>
  </w:style>
  <w:style w:type="character" w:styleId="af7">
    <w:name w:val="Unresolved Mention"/>
    <w:basedOn w:val="a0"/>
    <w:uiPriority w:val="99"/>
    <w:semiHidden/>
    <w:unhideWhenUsed/>
    <w:rsid w:val="007A4B1A"/>
    <w:rPr>
      <w:color w:val="605E5C"/>
      <w:shd w:val="clear" w:color="auto" w:fill="E1DFDD"/>
    </w:rPr>
  </w:style>
  <w:style w:type="paragraph" w:customStyle="1" w:styleId="alt">
    <w:name w:val="alt"/>
    <w:basedOn w:val="a"/>
    <w:rsid w:val="004F0931"/>
    <w:pPr>
      <w:widowControl/>
      <w:spacing w:before="100" w:beforeAutospacing="1" w:after="100" w:afterAutospacing="1"/>
    </w:pPr>
    <w:rPr>
      <w:rFonts w:ascii="宋体" w:eastAsia="宋体" w:hAnsi="宋体" w:cs="宋体"/>
      <w:kern w:val="0"/>
      <w:sz w:val="24"/>
      <w:szCs w:val="24"/>
    </w:rPr>
  </w:style>
  <w:style w:type="character" w:customStyle="1" w:styleId="string">
    <w:name w:val="string"/>
    <w:basedOn w:val="a0"/>
    <w:rsid w:val="004F0931"/>
  </w:style>
  <w:style w:type="character" w:customStyle="1" w:styleId="keyword">
    <w:name w:val="keyword"/>
    <w:basedOn w:val="a0"/>
    <w:rsid w:val="004F0931"/>
  </w:style>
  <w:style w:type="character" w:customStyle="1" w:styleId="fontstyle01">
    <w:name w:val="fontstyle01"/>
    <w:basedOn w:val="a0"/>
    <w:rsid w:val="00DC0977"/>
    <w:rPr>
      <w:rFonts w:ascii="OpenSans" w:hAnsi="OpenSans" w:hint="default"/>
      <w:b w:val="0"/>
      <w:bCs w:val="0"/>
      <w:i w:val="0"/>
      <w:iCs w:val="0"/>
      <w:color w:val="333333"/>
      <w:sz w:val="22"/>
      <w:szCs w:val="22"/>
    </w:rPr>
  </w:style>
  <w:style w:type="character" w:customStyle="1" w:styleId="fontstyle11">
    <w:name w:val="fontstyle11"/>
    <w:basedOn w:val="a0"/>
    <w:rsid w:val="00DC0977"/>
    <w:rPr>
      <w:rFonts w:ascii="PingFangSC-Regular-Identity-H" w:hAnsi="PingFangSC-Regular-Identity-H" w:hint="default"/>
      <w:b w:val="0"/>
      <w:bCs w:val="0"/>
      <w:i w:val="0"/>
      <w:iCs w:val="0"/>
      <w:color w:val="333333"/>
      <w:sz w:val="22"/>
      <w:szCs w:val="22"/>
    </w:rPr>
  </w:style>
  <w:style w:type="table" w:styleId="af8">
    <w:name w:val="Table Grid"/>
    <w:basedOn w:val="a1"/>
    <w:uiPriority w:val="39"/>
    <w:rsid w:val="005511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5">
    <w:name w:val="Grid Table 4 Accent 5"/>
    <w:basedOn w:val="a1"/>
    <w:uiPriority w:val="49"/>
    <w:rsid w:val="00435789"/>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af9">
    <w:name w:val="annotation reference"/>
    <w:basedOn w:val="a0"/>
    <w:uiPriority w:val="99"/>
    <w:semiHidden/>
    <w:unhideWhenUsed/>
    <w:rsid w:val="0005715E"/>
    <w:rPr>
      <w:sz w:val="21"/>
      <w:szCs w:val="21"/>
    </w:rPr>
  </w:style>
  <w:style w:type="paragraph" w:styleId="afa">
    <w:name w:val="annotation text"/>
    <w:basedOn w:val="a"/>
    <w:link w:val="afb"/>
    <w:uiPriority w:val="99"/>
    <w:semiHidden/>
    <w:unhideWhenUsed/>
    <w:rsid w:val="0005715E"/>
  </w:style>
  <w:style w:type="character" w:customStyle="1" w:styleId="afb">
    <w:name w:val="批注文字 字符"/>
    <w:basedOn w:val="a0"/>
    <w:link w:val="afa"/>
    <w:uiPriority w:val="99"/>
    <w:semiHidden/>
    <w:rsid w:val="0005715E"/>
    <w:rPr>
      <w:rFonts w:eastAsia="微软雅黑"/>
    </w:rPr>
  </w:style>
  <w:style w:type="paragraph" w:styleId="afc">
    <w:name w:val="annotation subject"/>
    <w:basedOn w:val="afa"/>
    <w:next w:val="afa"/>
    <w:link w:val="afd"/>
    <w:uiPriority w:val="99"/>
    <w:semiHidden/>
    <w:unhideWhenUsed/>
    <w:rsid w:val="0005715E"/>
    <w:rPr>
      <w:b/>
      <w:bCs/>
    </w:rPr>
  </w:style>
  <w:style w:type="character" w:customStyle="1" w:styleId="afd">
    <w:name w:val="批注主题 字符"/>
    <w:basedOn w:val="afb"/>
    <w:link w:val="afc"/>
    <w:uiPriority w:val="99"/>
    <w:semiHidden/>
    <w:rsid w:val="0005715E"/>
    <w:rPr>
      <w:rFonts w:eastAsia="微软雅黑"/>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8233954">
      <w:bodyDiv w:val="1"/>
      <w:marLeft w:val="0"/>
      <w:marRight w:val="0"/>
      <w:marTop w:val="0"/>
      <w:marBottom w:val="0"/>
      <w:divBdr>
        <w:top w:val="none" w:sz="0" w:space="0" w:color="auto"/>
        <w:left w:val="none" w:sz="0" w:space="0" w:color="auto"/>
        <w:bottom w:val="none" w:sz="0" w:space="0" w:color="auto"/>
        <w:right w:val="none" w:sz="0" w:space="0" w:color="auto"/>
      </w:divBdr>
    </w:div>
    <w:div w:id="1682781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51miz.co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jianshu.com/p/c35e10499c2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blog.csdn.net/herenke123/article/details/83540069"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cocos.com/doc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developers.weixin.qq.com/minigame/introduction/" TargetMode="External"/><Relationship Id="rId48" Type="http://schemas.openxmlformats.org/officeDocument/2006/relationships/header" Target="header1.xml"/><Relationship Id="rId8" Type="http://schemas.openxmlformats.org/officeDocument/2006/relationships/hyperlink" Target="https://github.com/thuhx/Yin-Yang" TargetMode="Externa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00.png"/><Relationship Id="rId2" Type="http://schemas.openxmlformats.org/officeDocument/2006/relationships/image" Target="media/image36.png"/><Relationship Id="rId1" Type="http://schemas.openxmlformats.org/officeDocument/2006/relationships/image" Target="media/image35.png"/><Relationship Id="rId4"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sh\Desktop\&#31038;&#20250;&#24037;&#20316;\&#12304;&#39033;&#30446;&#37096;&#12305;%5b&#36164;&#26009;%5d%20%5b2019%5d%20&#25991;&#20214;&#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764FF-96D6-4700-A016-C518CE6AA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【项目部】[资料] [2019] 文件模板.dotx</Template>
  <TotalTime>337</TotalTime>
  <Pages>1</Pages>
  <Words>1152</Words>
  <Characters>6571</Characters>
  <Application>Microsoft Office Word</Application>
  <DocSecurity>0</DocSecurity>
  <Lines>54</Lines>
  <Paragraphs>15</Paragraphs>
  <ScaleCrop>false</ScaleCrop>
  <Company/>
  <LinksUpToDate>false</LinksUpToDate>
  <CharactersWithSpaces>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Wish</dc:creator>
  <cp:keywords/>
  <dc:description/>
  <cp:lastModifiedBy>Wish Huang</cp:lastModifiedBy>
  <cp:revision>1368</cp:revision>
  <cp:lastPrinted>2019-07-26T10:32:00Z</cp:lastPrinted>
  <dcterms:created xsi:type="dcterms:W3CDTF">2019-07-24T11:23:00Z</dcterms:created>
  <dcterms:modified xsi:type="dcterms:W3CDTF">2019-07-26T10:33:00Z</dcterms:modified>
</cp:coreProperties>
</file>